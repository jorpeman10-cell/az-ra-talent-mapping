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64F4E">
      <w:pPr>
        <w:rPr>
          <w:rFonts w:hint="eastAsia"/>
          <w:lang w:val="en-US" w:eastAsia="zh-CN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-596900</wp:posOffset>
                </wp:positionV>
                <wp:extent cx="4038600" cy="1727835"/>
                <wp:effectExtent l="0" t="0" r="0" b="1206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20055" y="317500"/>
                          <a:ext cx="4038600" cy="172783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4.65pt;margin-top:-47pt;height:136.05pt;width:318pt;z-index:251661312;v-text-anchor:middle;mso-width-relative:page;mso-height-relative:page;" fillcolor="#FFC000 [3207]" filled="t" stroked="f" coordsize="21600,21600" arcsize="0.5" o:gfxdata="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KToLt9wAAAAMAQAADwAAAAAAAAABACAAAAAiAAAAZHJzL2Rvd25yZXYueG1sUEsB&#10;AhQAFAAAAAgAh07iQJJJyu2cAgAAEAUAAA4AAAAAAAAAAQAgAAAAKwEAAGRycy9lMm9Eb2MueG1s&#10;UEsFBgAAAAAGAAYAWQEAADk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-661035</wp:posOffset>
                </wp:positionH>
                <wp:positionV relativeFrom="paragraph">
                  <wp:posOffset>7209155</wp:posOffset>
                </wp:positionV>
                <wp:extent cx="6596380" cy="903605"/>
                <wp:effectExtent l="0" t="0" r="0" b="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380" cy="90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33A6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jc w:val="both"/>
                              <w:textAlignment w:val="auto"/>
                              <w:rPr>
                                <w:rFonts w:hint="default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办公技能：熟练掌握word、excel、ppt等日常办公软件。</w:t>
                            </w:r>
                          </w:p>
                          <w:p w14:paraId="6193791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jc w:val="both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证书技能：英语CET4；普通话二级甲等。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05pt;margin-top:567.65pt;height:71.15pt;width:519.4pt;z-index:251670528;mso-width-relative:page;mso-height-relative:page;" filled="f" stroked="f" coordsize="21600,21600" o:gfxdata="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9qUDLZAAAADgEAAA8AAAAAAAAAAQAgAAAAIgAAAGRy&#10;cy9kb3ducmV2LnhtbFBLAQIUABQAAAAIAIdO4kCeFhNcPQIAAGo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3533A6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jc w:val="both"/>
                        <w:textAlignment w:val="auto"/>
                        <w:rPr>
                          <w:rFonts w:hint="default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办公技能：熟练掌握word、excel、ppt等日常办公软件。</w:t>
                      </w:r>
                    </w:p>
                    <w:p w14:paraId="6193791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jc w:val="both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证书技能：英语CET4；普通话二级甲等。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-661035</wp:posOffset>
                </wp:positionH>
                <wp:positionV relativeFrom="paragraph">
                  <wp:posOffset>8809355</wp:posOffset>
                </wp:positionV>
                <wp:extent cx="6596380" cy="108585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38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1E5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热爱猎头行业，愿意在人力资源领域长期发展；有一定的分析和判断力，较强的语言沟通表达能力，学习能力佳；目标意识明确，结果导向，自我激励，主动性强，具有强烈的上进心；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05pt;margin-top:693.65pt;height:85.5pt;width:519.4pt;z-index:251669504;mso-width-relative:page;mso-height-relative:page;" filled="f" stroked="f" coordsize="21600,21600" o:gfxdata="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6nbN9oAAAAOAQAADwAAAAAAAAABACAA&#10;AAAiAAAAZHJzL2Rvd25yZXYueG1sUEsBAhQAFAAAAAgAh07iQHty5YpEAgAAdQ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AE1E52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热爱猎头行业，愿意在人力资源领域长期发展；有一定的分析和判断力，较强的语言沟通表达能力，学习能力佳；目标意识明确，结果导向，自我激励，主动性强，具有强烈的上进心；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-661035</wp:posOffset>
                </wp:positionH>
                <wp:positionV relativeFrom="paragraph">
                  <wp:posOffset>4021455</wp:posOffset>
                </wp:positionV>
                <wp:extent cx="6596380" cy="327279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380" cy="327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AF08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20XX.01-至今                   金山办公软件有限公司                       猎头顾问</w:t>
                            </w:r>
                          </w:p>
                          <w:p w14:paraId="1BD608D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工作内容：</w:t>
                            </w:r>
                          </w:p>
                          <w:p w14:paraId="4A4FDF4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通过多种招聘渠道完成人才的搜索、积累，按照职位需求寻找合适的候选人</w:t>
                            </w:r>
                          </w:p>
                          <w:p w14:paraId="03405FA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建立人才搜寻渠道，了解人才的动态信息；</w:t>
                            </w:r>
                          </w:p>
                          <w:p w14:paraId="205ACC3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进行职位分析，制定详细的寻访方案，选择寻访渠道；</w:t>
                            </w:r>
                          </w:p>
                          <w:p w14:paraId="601505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搜索、面试、评估、筛选及推荐候选人；</w:t>
                            </w:r>
                          </w:p>
                          <w:p w14:paraId="38C80C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负责候选人面试安排、结果反馈、背景调查及后续跟踪服务；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05pt;margin-top:316.65pt;height:257.7pt;width:519.4pt;z-index:251668480;mso-width-relative:page;mso-height-relative:page;" filled="f" stroked="f" coordsize="21600,21600" o:gfxdata="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nmsefZAAAADQEAAA8AAAAAAAAAAQAg&#10;AAAAIgAAAGRycy9kb3ducmV2LnhtbFBLAQIUABQAAAAIAIdO4kCl6A2LRgIAAHU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4CAF08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20XX.01-至今                   金山办公软件有限公司                       猎头顾问</w:t>
                      </w:r>
                    </w:p>
                    <w:p w14:paraId="1BD608D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工作内容：</w:t>
                      </w:r>
                    </w:p>
                    <w:p w14:paraId="4A4FDF4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5" w:leftChars="0" w:hanging="425" w:firstLineChars="0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通过多种招聘渠道完成人才的搜索、积累，按照职位需求寻找合适的候选人</w:t>
                      </w:r>
                    </w:p>
                    <w:p w14:paraId="03405FA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5" w:leftChars="0" w:hanging="425" w:firstLineChars="0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建立人才搜寻渠道，了解人才的动态信息；</w:t>
                      </w:r>
                    </w:p>
                    <w:p w14:paraId="205ACC3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5" w:leftChars="0" w:hanging="425" w:firstLineChars="0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进行职位分析，制定详细的寻访方案，选择寻访渠道；</w:t>
                      </w:r>
                    </w:p>
                    <w:p w14:paraId="6015052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5" w:leftChars="0" w:hanging="425" w:firstLineChars="0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搜索、面试、评估、筛选及推荐候选人；</w:t>
                      </w:r>
                    </w:p>
                    <w:p w14:paraId="38C80CE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425" w:leftChars="0" w:hanging="425" w:firstLineChars="0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负责候选人面试安排、结果反馈、背景调查及后续跟踪服务；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-661035</wp:posOffset>
                </wp:positionH>
                <wp:positionV relativeFrom="paragraph">
                  <wp:posOffset>6612255</wp:posOffset>
                </wp:positionV>
                <wp:extent cx="1367790" cy="326390"/>
                <wp:effectExtent l="0" t="0" r="3810" b="16510"/>
                <wp:wrapNone/>
                <wp:docPr id="47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7790" cy="326390"/>
                          <a:chOff x="1922" y="11613"/>
                          <a:chExt cx="2154" cy="514"/>
                        </a:xfrm>
                      </wpg:grpSpPr>
                      <wps:wsp>
                        <wps:cNvPr id="48" name="对角圆角矩形 5"/>
                        <wps:cNvSpPr/>
                        <wps:spPr>
                          <a:xfrm rot="5400000">
                            <a:off x="2744" y="10793"/>
                            <a:ext cx="510" cy="215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文本框 20"/>
                        <wps:cNvSpPr txBox="1"/>
                        <wps:spPr>
                          <a:xfrm>
                            <a:off x="2378" y="11613"/>
                            <a:ext cx="1427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C1850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jc w:val="center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专业技能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18" name="Freeform 324"/>
                        <wps:cNvSpPr>
                          <a:spLocks noChangeAspect="1" noEditPoints="1"/>
                        </wps:cNvSpPr>
                        <wps:spPr bwMode="auto">
                          <a:xfrm>
                            <a:off x="2122" y="11729"/>
                            <a:ext cx="283" cy="283"/>
                          </a:xfrm>
                          <a:custGeom>
                            <a:avLst/>
                            <a:gdLst>
                              <a:gd name="T0" fmla="*/ 2147483646 w 64"/>
                              <a:gd name="T1" fmla="*/ 2147483646 h 64"/>
                              <a:gd name="T2" fmla="*/ 2147483646 w 64"/>
                              <a:gd name="T3" fmla="*/ 2147483646 h 64"/>
                              <a:gd name="T4" fmla="*/ 2147483646 w 64"/>
                              <a:gd name="T5" fmla="*/ 2147483646 h 64"/>
                              <a:gd name="T6" fmla="*/ 2147483646 w 64"/>
                              <a:gd name="T7" fmla="*/ 2147483646 h 64"/>
                              <a:gd name="T8" fmla="*/ 2147483646 w 64"/>
                              <a:gd name="T9" fmla="*/ 2147483646 h 64"/>
                              <a:gd name="T10" fmla="*/ 2147483646 w 64"/>
                              <a:gd name="T11" fmla="*/ 0 h 64"/>
                              <a:gd name="T12" fmla="*/ 2147483646 w 64"/>
                              <a:gd name="T13" fmla="*/ 0 h 64"/>
                              <a:gd name="T14" fmla="*/ 2147483646 w 64"/>
                              <a:gd name="T15" fmla="*/ 2147483646 h 64"/>
                              <a:gd name="T16" fmla="*/ 2147483646 w 64"/>
                              <a:gd name="T17" fmla="*/ 2147483646 h 64"/>
                              <a:gd name="T18" fmla="*/ 2147483646 w 64"/>
                              <a:gd name="T19" fmla="*/ 2147483646 h 64"/>
                              <a:gd name="T20" fmla="*/ 2147483646 w 64"/>
                              <a:gd name="T21" fmla="*/ 2147483646 h 64"/>
                              <a:gd name="T22" fmla="*/ 2147483646 w 64"/>
                              <a:gd name="T23" fmla="*/ 2147483646 h 64"/>
                              <a:gd name="T24" fmla="*/ 2147483646 w 64"/>
                              <a:gd name="T25" fmla="*/ 2147483646 h 64"/>
                              <a:gd name="T26" fmla="*/ 2147483646 w 64"/>
                              <a:gd name="T27" fmla="*/ 2147483646 h 64"/>
                              <a:gd name="T28" fmla="*/ 2147483646 w 64"/>
                              <a:gd name="T29" fmla="*/ 2147483646 h 64"/>
                              <a:gd name="T30" fmla="*/ 2147483646 w 64"/>
                              <a:gd name="T31" fmla="*/ 2147483646 h 64"/>
                              <a:gd name="T32" fmla="*/ 2147483646 w 64"/>
                              <a:gd name="T33" fmla="*/ 2147483646 h 64"/>
                              <a:gd name="T34" fmla="*/ 2147483646 w 64"/>
                              <a:gd name="T35" fmla="*/ 2147483646 h 64"/>
                              <a:gd name="T36" fmla="*/ 2147483646 w 64"/>
                              <a:gd name="T37" fmla="*/ 2147483646 h 64"/>
                              <a:gd name="T38" fmla="*/ 2147483646 w 64"/>
                              <a:gd name="T39" fmla="*/ 2147483646 h 64"/>
                              <a:gd name="T40" fmla="*/ 2147483646 w 64"/>
                              <a:gd name="T41" fmla="*/ 2147483646 h 64"/>
                              <a:gd name="T42" fmla="*/ 2147483646 w 64"/>
                              <a:gd name="T43" fmla="*/ 2147483646 h 64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</a:gdLst>
                            <a:ahLst/>
                            <a:cxnLst>
                              <a:cxn ang="T44">
                                <a:pos x="T0" y="T1"/>
                              </a:cxn>
                              <a:cxn ang="T45">
                                <a:pos x="T2" y="T3"/>
                              </a:cxn>
                              <a:cxn ang="T46">
                                <a:pos x="T4" y="T5"/>
                              </a:cxn>
                              <a:cxn ang="T47">
                                <a:pos x="T6" y="T7"/>
                              </a:cxn>
                              <a:cxn ang="T48">
                                <a:pos x="T8" y="T9"/>
                              </a:cxn>
                              <a:cxn ang="T49">
                                <a:pos x="T10" y="T11"/>
                              </a:cxn>
                              <a:cxn ang="T50">
                                <a:pos x="T12" y="T13"/>
                              </a:cxn>
                              <a:cxn ang="T51">
                                <a:pos x="T14" y="T15"/>
                              </a:cxn>
                              <a:cxn ang="T52">
                                <a:pos x="T16" y="T17"/>
                              </a:cxn>
                              <a:cxn ang="T53">
                                <a:pos x="T18" y="T19"/>
                              </a:cxn>
                              <a:cxn ang="T54">
                                <a:pos x="T20" y="T21"/>
                              </a:cxn>
                              <a:cxn ang="T55">
                                <a:pos x="T22" y="T23"/>
                              </a:cxn>
                              <a:cxn ang="T56">
                                <a:pos x="T24" y="T25"/>
                              </a:cxn>
                              <a:cxn ang="T57">
                                <a:pos x="T26" y="T27"/>
                              </a:cxn>
                              <a:cxn ang="T58">
                                <a:pos x="T28" y="T29"/>
                              </a:cxn>
                              <a:cxn ang="T59">
                                <a:pos x="T30" y="T31"/>
                              </a:cxn>
                              <a:cxn ang="T60">
                                <a:pos x="T32" y="T33"/>
                              </a:cxn>
                              <a:cxn ang="T61">
                                <a:pos x="T34" y="T35"/>
                              </a:cxn>
                              <a:cxn ang="T62">
                                <a:pos x="T36" y="T37"/>
                              </a:cxn>
                              <a:cxn ang="T63">
                                <a:pos x="T38" y="T39"/>
                              </a:cxn>
                              <a:cxn ang="T64">
                                <a:pos x="T40" y="T41"/>
                              </a:cxn>
                              <a:cxn ang="T65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64" h="64">
                                <a:moveTo>
                                  <a:pt x="60" y="50"/>
                                </a:moveTo>
                                <a:cubicBezTo>
                                  <a:pt x="40" y="17"/>
                                  <a:pt x="40" y="17"/>
                                  <a:pt x="40" y="17"/>
                                </a:cubicBezTo>
                                <a:cubicBezTo>
                                  <a:pt x="40" y="4"/>
                                  <a:pt x="40" y="4"/>
                                  <a:pt x="40" y="4"/>
                                </a:cubicBezTo>
                                <a:cubicBezTo>
                                  <a:pt x="42" y="4"/>
                                  <a:pt x="42" y="4"/>
                                  <a:pt x="42" y="4"/>
                                </a:cubicBezTo>
                                <a:cubicBezTo>
                                  <a:pt x="43" y="4"/>
                                  <a:pt x="44" y="3"/>
                                  <a:pt x="44" y="2"/>
                                </a:cubicBezTo>
                                <a:cubicBezTo>
                                  <a:pt x="44" y="1"/>
                                  <a:pt x="43" y="0"/>
                                  <a:pt x="42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1" y="0"/>
                                  <a:pt x="20" y="1"/>
                                  <a:pt x="20" y="2"/>
                                </a:cubicBezTo>
                                <a:cubicBezTo>
                                  <a:pt x="20" y="3"/>
                                  <a:pt x="21" y="4"/>
                                  <a:pt x="22" y="4"/>
                                </a:cubicBezTo>
                                <a:cubicBezTo>
                                  <a:pt x="24" y="4"/>
                                  <a:pt x="24" y="4"/>
                                  <a:pt x="24" y="4"/>
                                </a:cubicBezTo>
                                <a:cubicBezTo>
                                  <a:pt x="24" y="17"/>
                                  <a:pt x="24" y="17"/>
                                  <a:pt x="24" y="17"/>
                                </a:cubicBezTo>
                                <a:cubicBezTo>
                                  <a:pt x="4" y="50"/>
                                  <a:pt x="4" y="50"/>
                                  <a:pt x="4" y="50"/>
                                </a:cubicBezTo>
                                <a:cubicBezTo>
                                  <a:pt x="0" y="58"/>
                                  <a:pt x="3" y="64"/>
                                  <a:pt x="12" y="64"/>
                                </a:cubicBezTo>
                                <a:cubicBezTo>
                                  <a:pt x="52" y="64"/>
                                  <a:pt x="52" y="64"/>
                                  <a:pt x="52" y="64"/>
                                </a:cubicBezTo>
                                <a:cubicBezTo>
                                  <a:pt x="61" y="64"/>
                                  <a:pt x="64" y="58"/>
                                  <a:pt x="60" y="50"/>
                                </a:cubicBezTo>
                                <a:moveTo>
                                  <a:pt x="15" y="40"/>
                                </a:moveTo>
                                <a:cubicBezTo>
                                  <a:pt x="28" y="18"/>
                                  <a:pt x="28" y="18"/>
                                  <a:pt x="28" y="18"/>
                                </a:cubicBezTo>
                                <a:cubicBezTo>
                                  <a:pt x="28" y="4"/>
                                  <a:pt x="28" y="4"/>
                                  <a:pt x="28" y="4"/>
                                </a:cubicBezTo>
                                <a:cubicBezTo>
                                  <a:pt x="36" y="4"/>
                                  <a:pt x="36" y="4"/>
                                  <a:pt x="36" y="4"/>
                                </a:cubicBezTo>
                                <a:cubicBezTo>
                                  <a:pt x="36" y="18"/>
                                  <a:pt x="36" y="18"/>
                                  <a:pt x="36" y="18"/>
                                </a:cubicBezTo>
                                <a:cubicBezTo>
                                  <a:pt x="49" y="40"/>
                                  <a:pt x="49" y="40"/>
                                  <a:pt x="49" y="40"/>
                                </a:cubicBezTo>
                                <a:lnTo>
                                  <a:pt x="15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C1D081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-52.05pt;margin-top:520.65pt;height:25.7pt;width:107.7pt;z-index:251666432;mso-width-relative:page;mso-height-relative:page;" coordorigin="1922,11613" coordsize="2154,514" o:gfxdata="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CwNxId2wAAAA4BAAAPAAAAAAAAAAEAIAAAACIAAABkcnMv&#10;ZG93bnJldi54bWxQSwECFAAUAAAACACHTuJAHncI5AMIAAAGIgAADgAAAAAAAAABACAAAAAqAQAA&#10;ZHJzL2Uyb0RvYy54bWxQSwUGAAAAAAYABgBZAQAAnwsAAAAA&#10;">
                <o:lock v:ext="edit" aspectratio="f"/>
                <v:shape id="对角圆角矩形 5" o:spid="_x0000_s1026" style="position:absolute;left:2744;top:10793;height:2154;width:510;rotation:5898240f;v-text-anchor:middle;" fillcolor="#595959 [2109]" filled="t" stroked="f" coordsize="510,2154" o:gfxdata="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BWxdugAAANsA&#10;AAAPAAAAAAAAAAEAIAAAACIAAABkcnMvZG93bnJldi54bWxQSwECFAAUAAAACACHTuJAMy8FnjsA&#10;AAA5AAAAEAAAAAAAAAABACAAAAAJAQAAZHJzL3NoYXBleG1sLnhtbFBLBQYAAAAABgAGAFsBAACz&#10;AwAAAAA=&#10;" path="m255,0l255,0c396,0,510,114,510,255l510,2154,510,2154,0,2154,0,2154,0,255c0,114,114,0,255,0xe">
                  <v:path o:connectlocs="510,1077;255,2154;0,1077;255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20" o:spid="_x0000_s1026" o:spt="202" type="#_x0000_t202" style="position:absolute;left:2378;top:11613;height:514;width:1427;" filled="f" stroked="f" coordsize="21600,21600" o:gfxdata="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d1f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64C1850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jc w:val="center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专业技能 </w:t>
                        </w:r>
                      </w:p>
                    </w:txbxContent>
                  </v:textbox>
                </v:shape>
                <v:shape id="Freeform 324" o:spid="_x0000_s1026" o:spt="100" style="position:absolute;left:2122;top:11729;height:283;width:283;" fillcolor="#FFFFFF [3212]" filled="t" stroked="f" coordsize="64,64" o:gfxdata="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4x4C8AAAA&#10;3AAAAA8AAAAAAAAAAQAgAAAAIgAAAGRycy9kb3ducmV2LnhtbFBLAQIUABQAAAAIAIdO4kAzLwWe&#10;OwAAADkAAAAQAAAAAAAAAAEAIAAAAAsBAABkcnMvc2hhcGV4bWwueG1sUEsFBgAAAAAGAAYAWwEA&#10;ALUDAAAAAA==&#10;" path="m60,50c40,17,40,17,40,17c40,4,40,4,40,4c42,4,42,4,42,4c43,4,44,3,44,2c44,1,43,0,42,0c22,0,22,0,22,0c21,0,20,1,20,2c20,3,21,4,22,4c24,4,24,4,24,4c24,17,24,17,24,17c4,50,4,50,4,50c0,58,3,64,12,64c52,64,52,64,52,64c61,64,64,58,60,50m15,40c28,18,28,18,28,18c28,4,28,4,28,4c36,4,36,4,36,4c36,18,36,18,36,18c49,40,49,40,49,40l15,40xe">
                  <v:path textboxrect="0,0,64,64" o:connectlocs="@0,@0;@0,@0;@0,@0;@0,@0;@0,@0;@0,0;@0,0;@0,@0;@0,@0;@0,@0;@0,@0;@0,@0;@0,@0;@0,@0;@0,@0;@0,@0;@0,@0;@0,@0;@0,@0;@0,@0;@0,@0;@0,@0" o:connectangles="0,0,0,0,0,0,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6C1D081F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-661035</wp:posOffset>
                </wp:positionH>
                <wp:positionV relativeFrom="paragraph">
                  <wp:posOffset>8212455</wp:posOffset>
                </wp:positionV>
                <wp:extent cx="1367790" cy="326390"/>
                <wp:effectExtent l="0" t="0" r="3810" b="16510"/>
                <wp:wrapNone/>
                <wp:docPr id="52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7790" cy="326390"/>
                          <a:chOff x="1922" y="14136"/>
                          <a:chExt cx="2154" cy="514"/>
                        </a:xfrm>
                      </wpg:grpSpPr>
                      <wps:wsp>
                        <wps:cNvPr id="54" name="对角圆角矩形 5"/>
                        <wps:cNvSpPr/>
                        <wps:spPr>
                          <a:xfrm rot="5400000">
                            <a:off x="2744" y="13316"/>
                            <a:ext cx="510" cy="215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文本框 20"/>
                        <wps:cNvSpPr txBox="1"/>
                        <wps:spPr>
                          <a:xfrm>
                            <a:off x="2378" y="14136"/>
                            <a:ext cx="1427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80AB1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jc w:val="center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自我评价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56" name="Freeform 88"/>
                        <wps:cNvSpPr>
                          <a:spLocks noChangeAspect="1" noEditPoints="1"/>
                        </wps:cNvSpPr>
                        <wps:spPr bwMode="auto">
                          <a:xfrm>
                            <a:off x="2104" y="14251"/>
                            <a:ext cx="319" cy="283"/>
                          </a:xfrm>
                          <a:custGeom>
                            <a:avLst/>
                            <a:gdLst>
                              <a:gd name="T0" fmla="*/ 33 w 126"/>
                              <a:gd name="T1" fmla="*/ 24 h 112"/>
                              <a:gd name="T2" fmla="*/ 26 w 126"/>
                              <a:gd name="T3" fmla="*/ 30 h 112"/>
                              <a:gd name="T4" fmla="*/ 34 w 126"/>
                              <a:gd name="T5" fmla="*/ 9 h 112"/>
                              <a:gd name="T6" fmla="*/ 18 w 126"/>
                              <a:gd name="T7" fmla="*/ 9 h 112"/>
                              <a:gd name="T8" fmla="*/ 26 w 126"/>
                              <a:gd name="T9" fmla="*/ 30 h 112"/>
                              <a:gd name="T10" fmla="*/ 118 w 126"/>
                              <a:gd name="T11" fmla="*/ 11 h 112"/>
                              <a:gd name="T12" fmla="*/ 113 w 126"/>
                              <a:gd name="T13" fmla="*/ 11 h 112"/>
                              <a:gd name="T14" fmla="*/ 113 w 126"/>
                              <a:gd name="T15" fmla="*/ 26 h 112"/>
                              <a:gd name="T16" fmla="*/ 105 w 126"/>
                              <a:gd name="T17" fmla="*/ 33 h 112"/>
                              <a:gd name="T18" fmla="*/ 94 w 126"/>
                              <a:gd name="T19" fmla="*/ 33 h 112"/>
                              <a:gd name="T20" fmla="*/ 88 w 126"/>
                              <a:gd name="T21" fmla="*/ 11 h 112"/>
                              <a:gd name="T22" fmla="*/ 39 w 126"/>
                              <a:gd name="T23" fmla="*/ 11 h 112"/>
                              <a:gd name="T24" fmla="*/ 39 w 126"/>
                              <a:gd name="T25" fmla="*/ 26 h 112"/>
                              <a:gd name="T26" fmla="*/ 31 w 126"/>
                              <a:gd name="T27" fmla="*/ 33 h 112"/>
                              <a:gd name="T28" fmla="*/ 20 w 126"/>
                              <a:gd name="T29" fmla="*/ 33 h 112"/>
                              <a:gd name="T30" fmla="*/ 13 w 126"/>
                              <a:gd name="T31" fmla="*/ 11 h 112"/>
                              <a:gd name="T32" fmla="*/ 9 w 126"/>
                              <a:gd name="T33" fmla="*/ 11 h 112"/>
                              <a:gd name="T34" fmla="*/ 0 w 126"/>
                              <a:gd name="T35" fmla="*/ 19 h 112"/>
                              <a:gd name="T36" fmla="*/ 0 w 126"/>
                              <a:gd name="T37" fmla="*/ 104 h 112"/>
                              <a:gd name="T38" fmla="*/ 117 w 126"/>
                              <a:gd name="T39" fmla="*/ 112 h 112"/>
                              <a:gd name="T40" fmla="*/ 126 w 126"/>
                              <a:gd name="T41" fmla="*/ 20 h 112"/>
                              <a:gd name="T42" fmla="*/ 63 w 126"/>
                              <a:gd name="T43" fmla="*/ 95 h 112"/>
                              <a:gd name="T44" fmla="*/ 14 w 126"/>
                              <a:gd name="T45" fmla="*/ 95 h 112"/>
                              <a:gd name="T46" fmla="*/ 30 w 126"/>
                              <a:gd name="T47" fmla="*/ 80 h 112"/>
                              <a:gd name="T48" fmla="*/ 26 w 126"/>
                              <a:gd name="T49" fmla="*/ 59 h 112"/>
                              <a:gd name="T50" fmla="*/ 52 w 126"/>
                              <a:gd name="T51" fmla="*/ 59 h 112"/>
                              <a:gd name="T52" fmla="*/ 46 w 126"/>
                              <a:gd name="T53" fmla="*/ 75 h 112"/>
                              <a:gd name="T54" fmla="*/ 63 w 126"/>
                              <a:gd name="T55" fmla="*/ 93 h 112"/>
                              <a:gd name="T56" fmla="*/ 107 w 126"/>
                              <a:gd name="T57" fmla="*/ 92 h 112"/>
                              <a:gd name="T58" fmla="*/ 73 w 126"/>
                              <a:gd name="T59" fmla="*/ 86 h 112"/>
                              <a:gd name="T60" fmla="*/ 107 w 126"/>
                              <a:gd name="T61" fmla="*/ 80 h 112"/>
                              <a:gd name="T62" fmla="*/ 107 w 126"/>
                              <a:gd name="T63" fmla="*/ 92 h 112"/>
                              <a:gd name="T64" fmla="*/ 79 w 126"/>
                              <a:gd name="T65" fmla="*/ 68 h 112"/>
                              <a:gd name="T66" fmla="*/ 79 w 126"/>
                              <a:gd name="T67" fmla="*/ 56 h 112"/>
                              <a:gd name="T68" fmla="*/ 112 w 126"/>
                              <a:gd name="T69" fmla="*/ 62 h 112"/>
                              <a:gd name="T70" fmla="*/ 101 w 126"/>
                              <a:gd name="T71" fmla="*/ 30 h 112"/>
                              <a:gd name="T72" fmla="*/ 108 w 126"/>
                              <a:gd name="T73" fmla="*/ 9 h 112"/>
                              <a:gd name="T74" fmla="*/ 93 w 126"/>
                              <a:gd name="T75" fmla="*/ 9 h 112"/>
                              <a:gd name="T76" fmla="*/ 101 w 126"/>
                              <a:gd name="T77" fmla="*/ 30 h 112"/>
                              <a:gd name="T78" fmla="*/ 101 w 126"/>
                              <a:gd name="T79" fmla="*/ 3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6" h="112">
                                <a:moveTo>
                                  <a:pt x="33" y="24"/>
                                </a:moveTo>
                                <a:cubicBezTo>
                                  <a:pt x="33" y="24"/>
                                  <a:pt x="33" y="24"/>
                                  <a:pt x="33" y="24"/>
                                </a:cubicBezTo>
                                <a:cubicBezTo>
                                  <a:pt x="33" y="24"/>
                                  <a:pt x="33" y="24"/>
                                  <a:pt x="33" y="24"/>
                                </a:cubicBezTo>
                                <a:close/>
                                <a:moveTo>
                                  <a:pt x="26" y="30"/>
                                </a:moveTo>
                                <a:cubicBezTo>
                                  <a:pt x="30" y="30"/>
                                  <a:pt x="34" y="25"/>
                                  <a:pt x="34" y="20"/>
                                </a:cubicBezTo>
                                <a:cubicBezTo>
                                  <a:pt x="34" y="9"/>
                                  <a:pt x="34" y="9"/>
                                  <a:pt x="34" y="9"/>
                                </a:cubicBezTo>
                                <a:cubicBezTo>
                                  <a:pt x="34" y="4"/>
                                  <a:pt x="30" y="0"/>
                                  <a:pt x="26" y="0"/>
                                </a:cubicBezTo>
                                <a:cubicBezTo>
                                  <a:pt x="22" y="0"/>
                                  <a:pt x="18" y="4"/>
                                  <a:pt x="18" y="9"/>
                                </a:cubicBezTo>
                                <a:cubicBezTo>
                                  <a:pt x="18" y="20"/>
                                  <a:pt x="18" y="20"/>
                                  <a:pt x="18" y="20"/>
                                </a:cubicBezTo>
                                <a:cubicBezTo>
                                  <a:pt x="18" y="25"/>
                                  <a:pt x="22" y="30"/>
                                  <a:pt x="26" y="30"/>
                                </a:cubicBezTo>
                                <a:close/>
                                <a:moveTo>
                                  <a:pt x="126" y="19"/>
                                </a:moveTo>
                                <a:cubicBezTo>
                                  <a:pt x="126" y="11"/>
                                  <a:pt x="118" y="11"/>
                                  <a:pt x="118" y="11"/>
                                </a:cubicBezTo>
                                <a:cubicBezTo>
                                  <a:pt x="117" y="11"/>
                                  <a:pt x="117" y="11"/>
                                  <a:pt x="117" y="11"/>
                                </a:cubicBezTo>
                                <a:cubicBezTo>
                                  <a:pt x="113" y="11"/>
                                  <a:pt x="113" y="11"/>
                                  <a:pt x="113" y="11"/>
                                </a:cubicBezTo>
                                <a:cubicBezTo>
                                  <a:pt x="113" y="11"/>
                                  <a:pt x="113" y="11"/>
                                  <a:pt x="113" y="11"/>
                                </a:cubicBezTo>
                                <a:cubicBezTo>
                                  <a:pt x="113" y="26"/>
                                  <a:pt x="113" y="26"/>
                                  <a:pt x="113" y="26"/>
                                </a:cubicBezTo>
                                <a:cubicBezTo>
                                  <a:pt x="113" y="26"/>
                                  <a:pt x="113" y="33"/>
                                  <a:pt x="107" y="33"/>
                                </a:cubicBezTo>
                                <a:cubicBezTo>
                                  <a:pt x="106" y="33"/>
                                  <a:pt x="106" y="33"/>
                                  <a:pt x="105" y="33"/>
                                </a:cubicBezTo>
                                <a:cubicBezTo>
                                  <a:pt x="103" y="33"/>
                                  <a:pt x="100" y="33"/>
                                  <a:pt x="95" y="33"/>
                                </a:cubicBezTo>
                                <a:cubicBezTo>
                                  <a:pt x="95" y="33"/>
                                  <a:pt x="94" y="33"/>
                                  <a:pt x="94" y="33"/>
                                </a:cubicBezTo>
                                <a:cubicBezTo>
                                  <a:pt x="87" y="33"/>
                                  <a:pt x="88" y="26"/>
                                  <a:pt x="88" y="26"/>
                                </a:cubicBezTo>
                                <a:cubicBezTo>
                                  <a:pt x="88" y="11"/>
                                  <a:pt x="88" y="11"/>
                                  <a:pt x="88" y="11"/>
                                </a:cubicBezTo>
                                <a:cubicBezTo>
                                  <a:pt x="87" y="11"/>
                                  <a:pt x="87" y="11"/>
                                  <a:pt x="87" y="11"/>
                                </a:cubicBezTo>
                                <a:cubicBezTo>
                                  <a:pt x="39" y="11"/>
                                  <a:pt x="39" y="11"/>
                                  <a:pt x="39" y="11"/>
                                </a:cubicBezTo>
                                <a:cubicBezTo>
                                  <a:pt x="39" y="11"/>
                                  <a:pt x="39" y="11"/>
                                  <a:pt x="39" y="11"/>
                                </a:cubicBezTo>
                                <a:cubicBezTo>
                                  <a:pt x="39" y="26"/>
                                  <a:pt x="39" y="26"/>
                                  <a:pt x="39" y="26"/>
                                </a:cubicBezTo>
                                <a:cubicBezTo>
                                  <a:pt x="39" y="26"/>
                                  <a:pt x="39" y="33"/>
                                  <a:pt x="33" y="33"/>
                                </a:cubicBezTo>
                                <a:cubicBezTo>
                                  <a:pt x="32" y="33"/>
                                  <a:pt x="32" y="33"/>
                                  <a:pt x="31" y="33"/>
                                </a:cubicBezTo>
                                <a:cubicBezTo>
                                  <a:pt x="27" y="33"/>
                                  <a:pt x="23" y="33"/>
                                  <a:pt x="21" y="33"/>
                                </a:cubicBezTo>
                                <a:cubicBezTo>
                                  <a:pt x="21" y="33"/>
                                  <a:pt x="20" y="33"/>
                                  <a:pt x="20" y="33"/>
                                </a:cubicBezTo>
                                <a:cubicBezTo>
                                  <a:pt x="13" y="33"/>
                                  <a:pt x="13" y="26"/>
                                  <a:pt x="13" y="26"/>
                                </a:cubicBezTo>
                                <a:cubicBezTo>
                                  <a:pt x="13" y="11"/>
                                  <a:pt x="13" y="11"/>
                                  <a:pt x="13" y="11"/>
                                </a:cubicBezTo>
                                <a:cubicBezTo>
                                  <a:pt x="13" y="11"/>
                                  <a:pt x="13" y="11"/>
                                  <a:pt x="13" y="11"/>
                                </a:cubicBezTo>
                                <a:cubicBezTo>
                                  <a:pt x="9" y="11"/>
                                  <a:pt x="9" y="11"/>
                                  <a:pt x="9" y="11"/>
                                </a:cubicBezTo>
                                <a:cubicBezTo>
                                  <a:pt x="9" y="11"/>
                                  <a:pt x="9" y="11"/>
                                  <a:pt x="9" y="11"/>
                                </a:cubicBezTo>
                                <a:cubicBezTo>
                                  <a:pt x="9" y="11"/>
                                  <a:pt x="1" y="11"/>
                                  <a:pt x="0" y="19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20"/>
                                  <a:pt x="0" y="100"/>
                                  <a:pt x="0" y="104"/>
                                </a:cubicBezTo>
                                <a:cubicBezTo>
                                  <a:pt x="0" y="112"/>
                                  <a:pt x="9" y="112"/>
                                  <a:pt x="9" y="112"/>
                                </a:cubicBezTo>
                                <a:cubicBezTo>
                                  <a:pt x="117" y="112"/>
                                  <a:pt x="117" y="112"/>
                                  <a:pt x="117" y="112"/>
                                </a:cubicBezTo>
                                <a:cubicBezTo>
                                  <a:pt x="117" y="112"/>
                                  <a:pt x="126" y="112"/>
                                  <a:pt x="126" y="104"/>
                                </a:cubicBezTo>
                                <a:cubicBezTo>
                                  <a:pt x="126" y="100"/>
                                  <a:pt x="126" y="20"/>
                                  <a:pt x="126" y="20"/>
                                </a:cubicBezTo>
                                <a:cubicBezTo>
                                  <a:pt x="126" y="20"/>
                                  <a:pt x="126" y="20"/>
                                  <a:pt x="126" y="19"/>
                                </a:cubicBezTo>
                                <a:close/>
                                <a:moveTo>
                                  <a:pt x="63" y="95"/>
                                </a:moveTo>
                                <a:cubicBezTo>
                                  <a:pt x="63" y="101"/>
                                  <a:pt x="51" y="103"/>
                                  <a:pt x="39" y="103"/>
                                </a:cubicBezTo>
                                <a:cubicBezTo>
                                  <a:pt x="27" y="103"/>
                                  <a:pt x="14" y="101"/>
                                  <a:pt x="14" y="95"/>
                                </a:cubicBezTo>
                                <a:cubicBezTo>
                                  <a:pt x="14" y="93"/>
                                  <a:pt x="14" y="93"/>
                                  <a:pt x="14" y="93"/>
                                </a:cubicBezTo>
                                <a:cubicBezTo>
                                  <a:pt x="14" y="88"/>
                                  <a:pt x="23" y="83"/>
                                  <a:pt x="30" y="80"/>
                                </a:cubicBezTo>
                                <a:cubicBezTo>
                                  <a:pt x="31" y="80"/>
                                  <a:pt x="34" y="79"/>
                                  <a:pt x="32" y="75"/>
                                </a:cubicBezTo>
                                <a:cubicBezTo>
                                  <a:pt x="28" y="71"/>
                                  <a:pt x="26" y="65"/>
                                  <a:pt x="26" y="59"/>
                                </a:cubicBezTo>
                                <a:cubicBezTo>
                                  <a:pt x="26" y="50"/>
                                  <a:pt x="32" y="45"/>
                                  <a:pt x="39" y="45"/>
                                </a:cubicBezTo>
                                <a:cubicBezTo>
                                  <a:pt x="46" y="45"/>
                                  <a:pt x="52" y="50"/>
                                  <a:pt x="52" y="59"/>
                                </a:cubicBezTo>
                                <a:cubicBezTo>
                                  <a:pt x="52" y="65"/>
                                  <a:pt x="49" y="71"/>
                                  <a:pt x="46" y="75"/>
                                </a:cubicBezTo>
                                <a:cubicBezTo>
                                  <a:pt x="46" y="75"/>
                                  <a:pt x="46" y="75"/>
                                  <a:pt x="46" y="75"/>
                                </a:cubicBezTo>
                                <a:cubicBezTo>
                                  <a:pt x="44" y="79"/>
                                  <a:pt x="46" y="80"/>
                                  <a:pt x="47" y="80"/>
                                </a:cubicBezTo>
                                <a:cubicBezTo>
                                  <a:pt x="55" y="83"/>
                                  <a:pt x="63" y="88"/>
                                  <a:pt x="63" y="93"/>
                                </a:cubicBezTo>
                                <a:cubicBezTo>
                                  <a:pt x="63" y="95"/>
                                  <a:pt x="63" y="95"/>
                                  <a:pt x="63" y="95"/>
                                </a:cubicBezTo>
                                <a:close/>
                                <a:moveTo>
                                  <a:pt x="107" y="92"/>
                                </a:moveTo>
                                <a:cubicBezTo>
                                  <a:pt x="79" y="92"/>
                                  <a:pt x="79" y="92"/>
                                  <a:pt x="79" y="92"/>
                                </a:cubicBezTo>
                                <a:cubicBezTo>
                                  <a:pt x="76" y="92"/>
                                  <a:pt x="73" y="89"/>
                                  <a:pt x="73" y="86"/>
                                </a:cubicBezTo>
                                <a:cubicBezTo>
                                  <a:pt x="73" y="82"/>
                                  <a:pt x="76" y="80"/>
                                  <a:pt x="79" y="80"/>
                                </a:cubicBezTo>
                                <a:cubicBezTo>
                                  <a:pt x="107" y="80"/>
                                  <a:pt x="107" y="80"/>
                                  <a:pt x="107" y="80"/>
                                </a:cubicBezTo>
                                <a:cubicBezTo>
                                  <a:pt x="110" y="80"/>
                                  <a:pt x="112" y="82"/>
                                  <a:pt x="112" y="86"/>
                                </a:cubicBezTo>
                                <a:cubicBezTo>
                                  <a:pt x="112" y="89"/>
                                  <a:pt x="110" y="92"/>
                                  <a:pt x="107" y="92"/>
                                </a:cubicBezTo>
                                <a:close/>
                                <a:moveTo>
                                  <a:pt x="107" y="68"/>
                                </a:move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6" y="68"/>
                                  <a:pt x="73" y="66"/>
                                  <a:pt x="73" y="62"/>
                                </a:cubicBezTo>
                                <a:cubicBezTo>
                                  <a:pt x="73" y="59"/>
                                  <a:pt x="76" y="56"/>
                                  <a:pt x="79" y="56"/>
                                </a:cubicBezTo>
                                <a:cubicBezTo>
                                  <a:pt x="107" y="56"/>
                                  <a:pt x="107" y="56"/>
                                  <a:pt x="107" y="56"/>
                                </a:cubicBezTo>
                                <a:cubicBezTo>
                                  <a:pt x="110" y="56"/>
                                  <a:pt x="112" y="59"/>
                                  <a:pt x="112" y="62"/>
                                </a:cubicBezTo>
                                <a:cubicBezTo>
                                  <a:pt x="112" y="66"/>
                                  <a:pt x="110" y="68"/>
                                  <a:pt x="107" y="68"/>
                                </a:cubicBezTo>
                                <a:close/>
                                <a:moveTo>
                                  <a:pt x="101" y="30"/>
                                </a:moveTo>
                                <a:cubicBezTo>
                                  <a:pt x="105" y="30"/>
                                  <a:pt x="108" y="25"/>
                                  <a:pt x="108" y="20"/>
                                </a:cubicBezTo>
                                <a:cubicBezTo>
                                  <a:pt x="108" y="9"/>
                                  <a:pt x="108" y="9"/>
                                  <a:pt x="108" y="9"/>
                                </a:cubicBezTo>
                                <a:cubicBezTo>
                                  <a:pt x="108" y="4"/>
                                  <a:pt x="104" y="0"/>
                                  <a:pt x="100" y="0"/>
                                </a:cubicBezTo>
                                <a:cubicBezTo>
                                  <a:pt x="96" y="0"/>
                                  <a:pt x="93" y="4"/>
                                  <a:pt x="93" y="9"/>
                                </a:cubicBezTo>
                                <a:cubicBezTo>
                                  <a:pt x="93" y="20"/>
                                  <a:pt x="93" y="20"/>
                                  <a:pt x="93" y="20"/>
                                </a:cubicBezTo>
                                <a:cubicBezTo>
                                  <a:pt x="93" y="25"/>
                                  <a:pt x="96" y="30"/>
                                  <a:pt x="101" y="30"/>
                                </a:cubicBezTo>
                                <a:close/>
                                <a:moveTo>
                                  <a:pt x="101" y="30"/>
                                </a:moveTo>
                                <a:cubicBezTo>
                                  <a:pt x="101" y="30"/>
                                  <a:pt x="101" y="30"/>
                                  <a:pt x="101" y="3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36454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-52.05pt;margin-top:646.65pt;height:25.7pt;width:107.7pt;z-index:251665408;mso-width-relative:page;mso-height-relative:page;" coordorigin="1922,14136" coordsize="2154,514" o:gfxdata="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">
                <o:lock v:ext="edit" aspectratio="f"/>
                <v:shape id="对角圆角矩形 5" o:spid="_x0000_s1026" style="position:absolute;left:2744;top:13316;height:2154;width:510;rotation:5898240f;v-text-anchor:middle;" fillcolor="#595959 [2109]" filled="t" stroked="f" coordsize="510,2154" o:gfxdata="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Hwhb4A&#10;AADbAAAADwAAAAAAAAABACAAAAAiAAAAZHJzL2Rvd25yZXYueG1sUEsBAhQAFAAAAAgAh07iQDMv&#10;BZ47AAAAOQAAABAAAAAAAAAAAQAgAAAADQEAAGRycy9zaGFwZXhtbC54bWxQSwUGAAAAAAYABgBb&#10;AQAAtwMAAAAA&#10;" path="m255,0l255,0c396,0,510,114,510,255l510,2154,510,2154,0,2154,0,2154,0,255c0,114,114,0,255,0xe">
                  <v:path o:connectlocs="510,1077;255,2154;0,1077;255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20" o:spid="_x0000_s1026" o:spt="202" type="#_x0000_t202" style="position:absolute;left:2378;top:14136;height:514;width:1427;" filled="f" stroked="f" coordsize="21600,21600" o:gfxdata="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F8+mn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5F80AB1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jc w:val="center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自我评价  </w:t>
                        </w:r>
                      </w:p>
                    </w:txbxContent>
                  </v:textbox>
                </v:shape>
                <v:shape id="Freeform 88" o:spid="_x0000_s1026" o:spt="100" style="position:absolute;left:2104;top:14251;height:283;width:319;" fillcolor="#FFFFFF [3212]" filled="t" stroked="f" coordsize="126,112" o:gfxdata="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LFPNvQAA&#10;ANsAAAAPAAAAAAAAAAEAIAAAACIAAABkcnMvZG93bnJldi54bWxQSwECFAAUAAAACACHTuJAMy8F&#10;njsAAAA5AAAAEAAAAAAAAAABACAAAAAMAQAAZHJzL3NoYXBleG1sLnhtbFBLBQYAAAAABgAGAFsB&#10;AAC2AwAAAAA=&#10;" path="m33,24c33,24,33,24,33,24c33,24,33,24,33,24xm26,30c30,30,34,25,34,20c34,9,34,9,34,9c34,4,30,0,26,0c22,0,18,4,18,9c18,20,18,20,18,20c18,25,22,30,26,30xm126,19c126,11,118,11,118,11c117,11,117,11,117,11c113,11,113,11,113,11c113,11,113,11,113,11c113,26,113,26,113,26c113,26,113,33,107,33c106,33,106,33,105,33c103,33,100,33,95,33c95,33,94,33,94,33c87,33,88,26,88,26c88,11,88,11,88,11c87,11,87,11,87,11c39,11,39,11,39,11c39,11,39,11,39,11c39,26,39,26,39,26c39,26,39,33,33,33c32,33,32,33,31,33c27,33,23,33,21,33c21,33,20,33,20,33c13,33,13,26,13,26c13,11,13,11,13,11c13,11,13,11,13,11c9,11,9,11,9,11c9,11,9,11,9,11c9,11,1,11,0,19c0,20,0,20,0,20c0,20,0,100,0,104c0,112,9,112,9,112c117,112,117,112,117,112c117,112,126,112,126,104c126,100,126,20,126,20c126,20,126,20,126,19xm63,95c63,101,51,103,39,103c27,103,14,101,14,95c14,93,14,93,14,93c14,88,23,83,30,80c31,80,34,79,32,75c28,71,26,65,26,59c26,50,32,45,39,45c46,45,52,50,52,59c52,65,49,71,46,75c46,75,46,75,46,75c44,79,46,80,47,80c55,83,63,88,63,93c63,95,63,95,63,95xm107,92c79,92,79,92,79,92c76,92,73,89,73,86c73,82,76,80,79,80c107,80,107,80,107,80c110,80,112,82,112,86c112,89,110,92,107,92xm107,68c79,68,79,68,79,68c76,68,73,66,73,62c73,59,76,56,79,56c107,56,107,56,107,56c110,56,112,59,112,62c112,66,110,68,107,68xm101,30c105,30,108,25,108,20c108,9,108,9,108,9c108,4,104,0,100,0c96,0,93,4,93,9c93,20,93,20,93,20c93,25,96,30,101,30xm101,30c101,30,101,30,101,30e">
                  <v:path textboxrect="0,0,126,112" o:connectlocs="83,60;65,75;86,22;45,22;65,75;298,27;286,27;286,65;265,83;237,83;222,27;98,27;98,65;78,83;50,83;32,27;22,27;0,48;0,262;296,283;319,50;159,240;35,240;75,202;65,149;131,149;116,189;159,234;270,232;184,217;270,202;270,232;200,171;200,141;283,156;255,75;273,22;235,22;255,75;255,75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4936454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-661035</wp:posOffset>
                </wp:positionH>
                <wp:positionV relativeFrom="paragraph">
                  <wp:posOffset>2103755</wp:posOffset>
                </wp:positionV>
                <wp:extent cx="6596380" cy="105029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380" cy="1050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C71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20XX.9-20XX.6                      稻壳学院                  人力资源管理专业/本科</w:t>
                            </w:r>
                          </w:p>
                          <w:p w14:paraId="0047C18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主修课程：管理学、微观经济学、宏观经济学、管理信息系统，统计学、会计学、财务管理、市场营销、西方经济学、经济法、人力资源管理、组织行为学、劳动经济学等。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05pt;margin-top:165.65pt;height:82.7pt;width:519.4pt;z-index:251667456;mso-width-relative:page;mso-height-relative:page;" filled="f" stroked="f" coordsize="21600,21600" o:gfxdata="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IPfWNgAAAAMAQAADwAAAAAAAAABACAAAAAi&#10;AAAAZHJzL2Rvd25yZXYueG1sUEsBAhQAFAAAAAgAh07iQMEQvXJDAgAAdQQAAA4AAAAAAAAAAQAg&#10;AAAAJ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57C712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20XX.9-20XX.6                      稻壳学院                  人力资源管理专业/本科</w:t>
                      </w:r>
                    </w:p>
                    <w:p w14:paraId="0047C18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主修课程：管理学、微观经济学、宏观经济学、管理信息系统，统计学、会计学、财务管理、市场营销、西方经济学、经济法、人力资源管理、组织行为学、劳动经济学等。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-661035</wp:posOffset>
                </wp:positionH>
                <wp:positionV relativeFrom="paragraph">
                  <wp:posOffset>3424555</wp:posOffset>
                </wp:positionV>
                <wp:extent cx="1367790" cy="326390"/>
                <wp:effectExtent l="0" t="0" r="3810" b="16510"/>
                <wp:wrapNone/>
                <wp:docPr id="13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7790" cy="326390"/>
                          <a:chOff x="1869" y="6616"/>
                          <a:chExt cx="2154" cy="514"/>
                        </a:xfrm>
                      </wpg:grpSpPr>
                      <wps:wsp>
                        <wps:cNvPr id="42" name="对角圆角矩形 5"/>
                        <wps:cNvSpPr/>
                        <wps:spPr>
                          <a:xfrm rot="5400000">
                            <a:off x="2691" y="5796"/>
                            <a:ext cx="510" cy="215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20"/>
                        <wps:cNvSpPr txBox="1"/>
                        <wps:spPr>
                          <a:xfrm>
                            <a:off x="2325" y="6616"/>
                            <a:ext cx="1427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1741F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jc w:val="center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工作经历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44" name="Freeform 1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60" y="6732"/>
                            <a:ext cx="301" cy="283"/>
                          </a:xfrm>
                          <a:custGeom>
                            <a:avLst/>
                            <a:gdLst>
                              <a:gd name="T0" fmla="*/ 115 w 125"/>
                              <a:gd name="T1" fmla="*/ 86 h 117"/>
                              <a:gd name="T2" fmla="*/ 10 w 125"/>
                              <a:gd name="T3" fmla="*/ 86 h 117"/>
                              <a:gd name="T4" fmla="*/ 0 w 125"/>
                              <a:gd name="T5" fmla="*/ 75 h 117"/>
                              <a:gd name="T6" fmla="*/ 0 w 125"/>
                              <a:gd name="T7" fmla="*/ 11 h 117"/>
                              <a:gd name="T8" fmla="*/ 10 w 125"/>
                              <a:gd name="T9" fmla="*/ 0 h 117"/>
                              <a:gd name="T10" fmla="*/ 115 w 125"/>
                              <a:gd name="T11" fmla="*/ 0 h 117"/>
                              <a:gd name="T12" fmla="*/ 125 w 125"/>
                              <a:gd name="T13" fmla="*/ 11 h 117"/>
                              <a:gd name="T14" fmla="*/ 125 w 125"/>
                              <a:gd name="T15" fmla="*/ 75 h 117"/>
                              <a:gd name="T16" fmla="*/ 115 w 125"/>
                              <a:gd name="T17" fmla="*/ 86 h 117"/>
                              <a:gd name="T18" fmla="*/ 115 w 125"/>
                              <a:gd name="T19" fmla="*/ 22 h 117"/>
                              <a:gd name="T20" fmla="*/ 104 w 125"/>
                              <a:gd name="T21" fmla="*/ 11 h 117"/>
                              <a:gd name="T22" fmla="*/ 20 w 125"/>
                              <a:gd name="T23" fmla="*/ 11 h 117"/>
                              <a:gd name="T24" fmla="*/ 10 w 125"/>
                              <a:gd name="T25" fmla="*/ 22 h 117"/>
                              <a:gd name="T26" fmla="*/ 10 w 125"/>
                              <a:gd name="T27" fmla="*/ 64 h 117"/>
                              <a:gd name="T28" fmla="*/ 20 w 125"/>
                              <a:gd name="T29" fmla="*/ 75 h 117"/>
                              <a:gd name="T30" fmla="*/ 104 w 125"/>
                              <a:gd name="T31" fmla="*/ 75 h 117"/>
                              <a:gd name="T32" fmla="*/ 115 w 125"/>
                              <a:gd name="T33" fmla="*/ 64 h 117"/>
                              <a:gd name="T34" fmla="*/ 115 w 125"/>
                              <a:gd name="T35" fmla="*/ 22 h 117"/>
                              <a:gd name="T36" fmla="*/ 41 w 125"/>
                              <a:gd name="T37" fmla="*/ 96 h 117"/>
                              <a:gd name="T38" fmla="*/ 83 w 125"/>
                              <a:gd name="T39" fmla="*/ 96 h 117"/>
                              <a:gd name="T40" fmla="*/ 83 w 125"/>
                              <a:gd name="T41" fmla="*/ 107 h 117"/>
                              <a:gd name="T42" fmla="*/ 104 w 125"/>
                              <a:gd name="T43" fmla="*/ 107 h 117"/>
                              <a:gd name="T44" fmla="*/ 104 w 125"/>
                              <a:gd name="T45" fmla="*/ 117 h 117"/>
                              <a:gd name="T46" fmla="*/ 20 w 125"/>
                              <a:gd name="T47" fmla="*/ 117 h 117"/>
                              <a:gd name="T48" fmla="*/ 20 w 125"/>
                              <a:gd name="T49" fmla="*/ 107 h 117"/>
                              <a:gd name="T50" fmla="*/ 41 w 125"/>
                              <a:gd name="T51" fmla="*/ 107 h 117"/>
                              <a:gd name="T52" fmla="*/ 41 w 125"/>
                              <a:gd name="T53" fmla="*/ 96 h 117"/>
                              <a:gd name="T54" fmla="*/ 41 w 125"/>
                              <a:gd name="T55" fmla="*/ 96 h 117"/>
                              <a:gd name="T56" fmla="*/ 41 w 125"/>
                              <a:gd name="T57" fmla="*/ 96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25" h="117">
                                <a:moveTo>
                                  <a:pt x="115" y="86"/>
                                </a:moveTo>
                                <a:cubicBezTo>
                                  <a:pt x="10" y="86"/>
                                  <a:pt x="10" y="86"/>
                                  <a:pt x="10" y="86"/>
                                </a:cubicBezTo>
                                <a:cubicBezTo>
                                  <a:pt x="4" y="86"/>
                                  <a:pt x="0" y="81"/>
                                  <a:pt x="0" y="75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0" y="5"/>
                                  <a:pt x="4" y="0"/>
                                  <a:pt x="10" y="0"/>
                                </a:cubicBezTo>
                                <a:cubicBezTo>
                                  <a:pt x="115" y="0"/>
                                  <a:pt x="115" y="0"/>
                                  <a:pt x="115" y="0"/>
                                </a:cubicBezTo>
                                <a:cubicBezTo>
                                  <a:pt x="120" y="0"/>
                                  <a:pt x="125" y="5"/>
                                  <a:pt x="125" y="11"/>
                                </a:cubicBezTo>
                                <a:cubicBezTo>
                                  <a:pt x="125" y="75"/>
                                  <a:pt x="125" y="75"/>
                                  <a:pt x="125" y="75"/>
                                </a:cubicBezTo>
                                <a:cubicBezTo>
                                  <a:pt x="125" y="81"/>
                                  <a:pt x="120" y="86"/>
                                  <a:pt x="115" y="86"/>
                                </a:cubicBezTo>
                                <a:close/>
                                <a:moveTo>
                                  <a:pt x="115" y="22"/>
                                </a:moveTo>
                                <a:cubicBezTo>
                                  <a:pt x="115" y="16"/>
                                  <a:pt x="110" y="11"/>
                                  <a:pt x="104" y="11"/>
                                </a:cubicBezTo>
                                <a:cubicBezTo>
                                  <a:pt x="20" y="11"/>
                                  <a:pt x="20" y="11"/>
                                  <a:pt x="20" y="11"/>
                                </a:cubicBezTo>
                                <a:cubicBezTo>
                                  <a:pt x="15" y="11"/>
                                  <a:pt x="10" y="16"/>
                                  <a:pt x="10" y="22"/>
                                </a:cubicBezTo>
                                <a:cubicBezTo>
                                  <a:pt x="10" y="64"/>
                                  <a:pt x="10" y="64"/>
                                  <a:pt x="10" y="64"/>
                                </a:cubicBezTo>
                                <a:cubicBezTo>
                                  <a:pt x="10" y="70"/>
                                  <a:pt x="15" y="75"/>
                                  <a:pt x="20" y="75"/>
                                </a:cubicBezTo>
                                <a:cubicBezTo>
                                  <a:pt x="104" y="75"/>
                                  <a:pt x="104" y="75"/>
                                  <a:pt x="104" y="75"/>
                                </a:cubicBezTo>
                                <a:cubicBezTo>
                                  <a:pt x="110" y="75"/>
                                  <a:pt x="115" y="70"/>
                                  <a:pt x="115" y="64"/>
                                </a:cubicBezTo>
                                <a:cubicBezTo>
                                  <a:pt x="115" y="22"/>
                                  <a:pt x="115" y="22"/>
                                  <a:pt x="115" y="22"/>
                                </a:cubicBezTo>
                                <a:close/>
                                <a:moveTo>
                                  <a:pt x="41" y="96"/>
                                </a:moveTo>
                                <a:cubicBezTo>
                                  <a:pt x="83" y="96"/>
                                  <a:pt x="83" y="96"/>
                                  <a:pt x="83" y="96"/>
                                </a:cubicBezTo>
                                <a:cubicBezTo>
                                  <a:pt x="83" y="107"/>
                                  <a:pt x="83" y="107"/>
                                  <a:pt x="83" y="107"/>
                                </a:cubicBezTo>
                                <a:cubicBezTo>
                                  <a:pt x="104" y="107"/>
                                  <a:pt x="104" y="107"/>
                                  <a:pt x="104" y="107"/>
                                </a:cubicBezTo>
                                <a:cubicBezTo>
                                  <a:pt x="104" y="117"/>
                                  <a:pt x="104" y="117"/>
                                  <a:pt x="104" y="117"/>
                                </a:cubicBezTo>
                                <a:cubicBezTo>
                                  <a:pt x="20" y="117"/>
                                  <a:pt x="20" y="117"/>
                                  <a:pt x="20" y="117"/>
                                </a:cubicBezTo>
                                <a:cubicBezTo>
                                  <a:pt x="20" y="107"/>
                                  <a:pt x="20" y="107"/>
                                  <a:pt x="20" y="107"/>
                                </a:cubicBezTo>
                                <a:cubicBezTo>
                                  <a:pt x="41" y="107"/>
                                  <a:pt x="41" y="107"/>
                                  <a:pt x="41" y="107"/>
                                </a:cubicBezTo>
                                <a:cubicBezTo>
                                  <a:pt x="41" y="96"/>
                                  <a:pt x="41" y="96"/>
                                  <a:pt x="41" y="96"/>
                                </a:cubicBezTo>
                                <a:close/>
                                <a:moveTo>
                                  <a:pt x="41" y="96"/>
                                </a:moveTo>
                                <a:cubicBezTo>
                                  <a:pt x="41" y="96"/>
                                  <a:pt x="41" y="96"/>
                                  <a:pt x="41" y="9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4E63D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-52.05pt;margin-top:269.65pt;height:25.7pt;width:107.7pt;z-index:251664384;mso-width-relative:page;mso-height-relative:page;" coordorigin="1869,6616" coordsize="2154,514" o:gfxdata="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">
                <o:lock v:ext="edit" aspectratio="f"/>
                <v:shape id="对角圆角矩形 5" o:spid="_x0000_s1026" style="position:absolute;left:2691;top:5796;height:2154;width:510;rotation:5898240f;v-text-anchor:middle;" fillcolor="#595959 [2109]" filled="t" stroked="f" coordsize="510,2154" o:gfxdata="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+1bt74A&#10;AADbAAAADwAAAAAAAAABACAAAAAiAAAAZHJzL2Rvd25yZXYueG1sUEsBAhQAFAAAAAgAh07iQDMv&#10;BZ47AAAAOQAAABAAAAAAAAAAAQAgAAAADQEAAGRycy9zaGFwZXhtbC54bWxQSwUGAAAAAAYABgBb&#10;AQAAtwMAAAAA&#10;" path="m255,0l255,0c396,0,510,114,510,255l510,2154,510,2154,0,2154,0,2154,0,255c0,114,114,0,255,0xe">
                  <v:path o:connectlocs="510,1077;255,2154;0,1077;255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20" o:spid="_x0000_s1026" o:spt="202" type="#_x0000_t202" style="position:absolute;left:2325;top:6616;height:514;width:1427;" filled="f" stroked="f" coordsize="21600,21600" o:gfxdata="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9Cl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371741F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jc w:val="center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工作经历 </w:t>
                        </w:r>
                      </w:p>
                    </w:txbxContent>
                  </v:textbox>
                </v:shape>
                <v:shape id="Freeform 126" o:spid="_x0000_s1026" o:spt="100" style="position:absolute;left:2060;top:6732;height:283;width:301;" fillcolor="#FFFFFF [3212]" filled="t" stroked="f" coordsize="125,117" o:gfxdata="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aIjS8AAAA&#10;2wAAAA8AAAAAAAAAAQAgAAAAIgAAAGRycy9kb3ducmV2LnhtbFBLAQIUABQAAAAIAIdO4kAzLwWe&#10;OwAAADkAAAAQAAAAAAAAAAEAIAAAAAsBAABkcnMvc2hhcGV4bWwueG1sUEsFBgAAAAAGAAYAWwEA&#10;ALUDAAAAAA==&#10;" path="m115,86c10,86,10,86,10,86c4,86,0,81,0,75c0,11,0,11,0,11c0,5,4,0,10,0c115,0,115,0,115,0c120,0,125,5,125,11c125,75,125,75,125,75c125,81,120,86,115,86xm115,22c115,16,110,11,104,11c20,11,20,11,20,11c15,11,10,16,10,22c10,64,10,64,10,64c10,70,15,75,20,75c104,75,104,75,104,75c110,75,115,70,115,64c115,22,115,22,115,22xm41,96c83,96,83,96,83,96c83,107,83,107,83,107c104,107,104,107,104,107c104,117,104,117,104,117c20,117,20,117,20,117c20,107,20,107,20,107c41,107,41,107,41,107c41,96,41,96,41,96xm41,96c41,96,41,96,41,96e">
                  <v:path textboxrect="0,0,125,117" o:connectlocs="276,208;24,208;0,181;0,26;24,0;276,0;301,26;301,181;276,208;276,53;250,26;48,26;24,53;24,154;48,181;250,181;276,154;276,53;98,232;199,232;199,258;250,258;250,283;48,283;48,258;98,258;98,232;98,232;98,232" o:connectangles="0,0,0,0,0,0,0,0,0,0,0,0,0,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1B4E63D7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-661035</wp:posOffset>
                </wp:positionH>
                <wp:positionV relativeFrom="paragraph">
                  <wp:posOffset>1506855</wp:posOffset>
                </wp:positionV>
                <wp:extent cx="1367790" cy="326390"/>
                <wp:effectExtent l="0" t="0" r="3810" b="16510"/>
                <wp:wrapNone/>
                <wp:docPr id="14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7790" cy="326390"/>
                          <a:chOff x="1838" y="4035"/>
                          <a:chExt cx="2154" cy="514"/>
                        </a:xfrm>
                      </wpg:grpSpPr>
                      <wps:wsp>
                        <wps:cNvPr id="16" name="对角圆角矩形 5"/>
                        <wps:cNvSpPr/>
                        <wps:spPr>
                          <a:xfrm rot="5400000">
                            <a:off x="2660" y="3215"/>
                            <a:ext cx="510" cy="215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文本框 20"/>
                        <wps:cNvSpPr txBox="1"/>
                        <wps:spPr>
                          <a:xfrm>
                            <a:off x="2294" y="4035"/>
                            <a:ext cx="1427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4B4AB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jc w:val="center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b w:val="0"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38" name="Freeform 148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05" y="4151"/>
                            <a:ext cx="349" cy="283"/>
                          </a:xfrm>
                          <a:custGeom>
                            <a:avLst/>
                            <a:gdLst>
                              <a:gd name="T0" fmla="*/ 209 w 228"/>
                              <a:gd name="T1" fmla="*/ 121 h 185"/>
                              <a:gd name="T2" fmla="*/ 213 w 228"/>
                              <a:gd name="T3" fmla="*/ 89 h 185"/>
                              <a:gd name="T4" fmla="*/ 224 w 228"/>
                              <a:gd name="T5" fmla="*/ 89 h 185"/>
                              <a:gd name="T6" fmla="*/ 228 w 228"/>
                              <a:gd name="T7" fmla="*/ 121 h 185"/>
                              <a:gd name="T8" fmla="*/ 209 w 228"/>
                              <a:gd name="T9" fmla="*/ 121 h 185"/>
                              <a:gd name="T10" fmla="*/ 213 w 228"/>
                              <a:gd name="T11" fmla="*/ 72 h 185"/>
                              <a:gd name="T12" fmla="*/ 216 w 228"/>
                              <a:gd name="T13" fmla="*/ 72 h 185"/>
                              <a:gd name="T14" fmla="*/ 216 w 228"/>
                              <a:gd name="T15" fmla="*/ 33 h 185"/>
                              <a:gd name="T16" fmla="*/ 124 w 228"/>
                              <a:gd name="T17" fmla="*/ 47 h 185"/>
                              <a:gd name="T18" fmla="*/ 27 w 228"/>
                              <a:gd name="T19" fmla="*/ 32 h 185"/>
                              <a:gd name="T20" fmla="*/ 27 w 228"/>
                              <a:gd name="T21" fmla="*/ 12 h 185"/>
                              <a:gd name="T22" fmla="*/ 119 w 228"/>
                              <a:gd name="T23" fmla="*/ 0 h 185"/>
                              <a:gd name="T24" fmla="*/ 219 w 228"/>
                              <a:gd name="T25" fmla="*/ 15 h 185"/>
                              <a:gd name="T26" fmla="*/ 221 w 228"/>
                              <a:gd name="T27" fmla="*/ 15 h 185"/>
                              <a:gd name="T28" fmla="*/ 221 w 228"/>
                              <a:gd name="T29" fmla="*/ 72 h 185"/>
                              <a:gd name="T30" fmla="*/ 224 w 228"/>
                              <a:gd name="T31" fmla="*/ 72 h 185"/>
                              <a:gd name="T32" fmla="*/ 224 w 228"/>
                              <a:gd name="T33" fmla="*/ 84 h 185"/>
                              <a:gd name="T34" fmla="*/ 213 w 228"/>
                              <a:gd name="T35" fmla="*/ 84 h 185"/>
                              <a:gd name="T36" fmla="*/ 213 w 228"/>
                              <a:gd name="T37" fmla="*/ 72 h 185"/>
                              <a:gd name="T38" fmla="*/ 49 w 228"/>
                              <a:gd name="T39" fmla="*/ 146 h 185"/>
                              <a:gd name="T40" fmla="*/ 7 w 228"/>
                              <a:gd name="T41" fmla="*/ 129 h 185"/>
                              <a:gd name="T42" fmla="*/ 22 w 228"/>
                              <a:gd name="T43" fmla="*/ 96 h 185"/>
                              <a:gd name="T44" fmla="*/ 59 w 228"/>
                              <a:gd name="T45" fmla="*/ 119 h 185"/>
                              <a:gd name="T46" fmla="*/ 49 w 228"/>
                              <a:gd name="T47" fmla="*/ 146 h 185"/>
                              <a:gd name="T48" fmla="*/ 64 w 228"/>
                              <a:gd name="T49" fmla="*/ 156 h 185"/>
                              <a:gd name="T50" fmla="*/ 44 w 228"/>
                              <a:gd name="T51" fmla="*/ 166 h 185"/>
                              <a:gd name="T52" fmla="*/ 44 w 228"/>
                              <a:gd name="T53" fmla="*/ 156 h 185"/>
                              <a:gd name="T54" fmla="*/ 34 w 228"/>
                              <a:gd name="T55" fmla="*/ 156 h 185"/>
                              <a:gd name="T56" fmla="*/ 47 w 228"/>
                              <a:gd name="T57" fmla="*/ 148 h 185"/>
                              <a:gd name="T58" fmla="*/ 64 w 228"/>
                              <a:gd name="T59" fmla="*/ 156 h 185"/>
                              <a:gd name="T60" fmla="*/ 77 w 228"/>
                              <a:gd name="T61" fmla="*/ 126 h 185"/>
                              <a:gd name="T62" fmla="*/ 131 w 228"/>
                              <a:gd name="T63" fmla="*/ 138 h 185"/>
                              <a:gd name="T64" fmla="*/ 121 w 228"/>
                              <a:gd name="T65" fmla="*/ 185 h 185"/>
                              <a:gd name="T66" fmla="*/ 67 w 228"/>
                              <a:gd name="T67" fmla="*/ 151 h 185"/>
                              <a:gd name="T68" fmla="*/ 77 w 228"/>
                              <a:gd name="T69" fmla="*/ 126 h 185"/>
                              <a:gd name="T70" fmla="*/ 54 w 228"/>
                              <a:gd name="T71" fmla="*/ 99 h 185"/>
                              <a:gd name="T72" fmla="*/ 54 w 228"/>
                              <a:gd name="T73" fmla="*/ 44 h 185"/>
                              <a:gd name="T74" fmla="*/ 119 w 228"/>
                              <a:gd name="T75" fmla="*/ 57 h 185"/>
                              <a:gd name="T76" fmla="*/ 194 w 228"/>
                              <a:gd name="T77" fmla="*/ 44 h 185"/>
                              <a:gd name="T78" fmla="*/ 194 w 228"/>
                              <a:gd name="T79" fmla="*/ 111 h 185"/>
                              <a:gd name="T80" fmla="*/ 129 w 228"/>
                              <a:gd name="T81" fmla="*/ 129 h 185"/>
                              <a:gd name="T82" fmla="*/ 54 w 228"/>
                              <a:gd name="T83" fmla="*/ 99 h 185"/>
                              <a:gd name="T84" fmla="*/ 138 w 228"/>
                              <a:gd name="T85" fmla="*/ 146 h 185"/>
                              <a:gd name="T86" fmla="*/ 153 w 228"/>
                              <a:gd name="T87" fmla="*/ 166 h 185"/>
                              <a:gd name="T88" fmla="*/ 134 w 228"/>
                              <a:gd name="T89" fmla="*/ 183 h 185"/>
                              <a:gd name="T90" fmla="*/ 119 w 228"/>
                              <a:gd name="T91" fmla="*/ 166 h 185"/>
                              <a:gd name="T92" fmla="*/ 138 w 228"/>
                              <a:gd name="T93" fmla="*/ 146 h 185"/>
                              <a:gd name="T94" fmla="*/ 138 w 228"/>
                              <a:gd name="T95" fmla="*/ 146 h 185"/>
                              <a:gd name="T96" fmla="*/ 138 w 228"/>
                              <a:gd name="T97" fmla="*/ 146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CD156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-52.05pt;margin-top:118.65pt;height:25.7pt;width:107.7pt;z-index:251663360;mso-width-relative:page;mso-height-relative:page;" coordorigin="1838,4035" coordsize="2154,514" o:gfxdata="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">
                <o:lock v:ext="edit" aspectratio="f"/>
                <v:shape id="对角圆角矩形 5" o:spid="_x0000_s1026" style="position:absolute;left:2660;top:3215;height:2154;width:510;rotation:5898240f;v-text-anchor:middle;" fillcolor="#595959 [2109]" filled="t" stroked="f" coordsize="510,2154" o:gfxdata="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2VyqbsAAADb&#10;AAAADwAAAAAAAAABACAAAAAiAAAAZHJzL2Rvd25yZXYueG1sUEsBAhQAFAAAAAgAh07iQDMvBZ47&#10;AAAAOQAAABAAAAAAAAAAAQAgAAAACgEAAGRycy9zaGFwZXhtbC54bWxQSwUGAAAAAAYABgBbAQAA&#10;tAMAAAAA&#10;" path="m255,0l255,0c396,0,510,114,510,255l510,2154,510,2154,0,2154,0,2154,0,255c0,114,114,0,255,0xe">
                  <v:path o:connectlocs="510,1077;255,2154;0,1077;255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20" o:spid="_x0000_s1026" o:spt="202" type="#_x0000_t202" style="position:absolute;left:2294;top:4035;height:514;width:1427;" filled="f" stroked="f" coordsize="21600,21600" o:gfxdata="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2Y//m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544B4AB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jc w:val="center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b w:val="0"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Freeform 148" o:spid="_x0000_s1026" o:spt="100" style="position:absolute;left:2005;top:4151;height:283;width:349;" fillcolor="#FFFFFF [3212]" filled="t" stroked="f" coordsize="228,185" o:gfxdata="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BoI7S2AAAA2wAAAA8A&#10;AAAAAAAAAQAgAAAAIgAAAGRycy9kb3ducmV2LnhtbFBLAQIUABQAAAAIAIdO4kAzLwWeOwAAADkA&#10;AAAQAAAAAAAAAAEAIAAAAAUBAABkcnMvc2hhcGV4bWwueG1sUEsFBgAAAAAGAAYAWwEAAK8DAAAA&#10;AA=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textboxrect="0,0,228,185" o:connectlocs="319,185;326,136;342,136;349,185;319,185;326,110;330,110;330,50;189,71;41,48;41,18;182,0;335,22;338,22;338,110;342,110;342,128;326,128;326,110;75,223;10,197;33,146;90,182;75,223;97,238;67,253;67,238;52,238;71,226;97,238;117,192;200,211;185,283;102,230;117,192;82,151;82,67;182,87;296,67;296,169;197,197;82,151;211,223;234,253;205,279;182,253;211,223;211,223;211,223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17CD156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-579120</wp:posOffset>
                </wp:positionV>
                <wp:extent cx="390525" cy="1692910"/>
                <wp:effectExtent l="0" t="0" r="9525" b="25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120" y="974725"/>
                          <a:ext cx="390525" cy="169291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45.6pt;height:133.3pt;width:30.75pt;z-index:251660288;v-text-anchor:middle;mso-width-relative:page;mso-height-relative:page;" fillcolor="#FFC000 [3207]" filled="t" stroked="f" coordsize="21600,21600" o:gfxdata="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trKx/cAAAADQEAAA8AAAAAAAAAAQAgAAAAIgAAAGRy&#10;cy9kb3ducmV2LnhtbFBLAQIUABQAAAAIAIdO4kC4/vwpcwIAANQEAAAOAAAAAAAAAAEAIAAAACs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-493395</wp:posOffset>
                </wp:positionV>
                <wp:extent cx="4665980" cy="1520825"/>
                <wp:effectExtent l="0" t="0" r="0" b="12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5980" cy="1520825"/>
                          <a:chOff x="5776" y="1108"/>
                          <a:chExt cx="7348" cy="2395"/>
                        </a:xfrm>
                      </wpg:grpSpPr>
                      <wps:wsp>
                        <wps:cNvPr id="3" name="文本框 13"/>
                        <wps:cNvSpPr txBox="1"/>
                        <wps:spPr>
                          <a:xfrm>
                            <a:off x="5776" y="1108"/>
                            <a:ext cx="7286" cy="9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F748F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800" w:lineRule="exact"/>
                                <w:textAlignment w:val="auto"/>
                                <w:rPr>
                                  <w:rFonts w:hint="default" w:ascii="汉仪旗黑-60简" w:hAnsi="汉仪旗黑-60简" w:eastAsia="汉仪旗黑-60简" w:cs="汉仪旗黑-60简"/>
                                  <w:b w:val="0"/>
                                  <w:bCs w:val="0"/>
                                  <w:color w:val="000000" w:themeColor="text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b w:val="0"/>
                                  <w:bCs w:val="0"/>
                                  <w:color w:val="000000" w:themeColor="text1"/>
                                  <w:sz w:val="72"/>
                                  <w:szCs w:val="7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稻小壳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b w:val="0"/>
                                  <w:bCs w:val="0"/>
                                  <w:color w:val="000000" w:themeColor="text1"/>
                                  <w:sz w:val="50"/>
                                  <w:szCs w:val="5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b w:val="0"/>
                                  <w:bCs w:val="0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求职意向：猎头顾问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g:grpSp>
                        <wpg:cNvPr id="5" name="组合 5"/>
                        <wpg:cNvGrpSpPr/>
                        <wpg:grpSpPr>
                          <a:xfrm>
                            <a:off x="5848" y="2281"/>
                            <a:ext cx="7276" cy="1222"/>
                            <a:chOff x="6693" y="2402"/>
                            <a:chExt cx="7276" cy="1222"/>
                          </a:xfrm>
                        </wpg:grpSpPr>
                        <wpg:grpSp>
                          <wpg:cNvPr id="6" name="组合 30"/>
                          <wpg:cNvGrpSpPr/>
                          <wpg:grpSpPr>
                            <a:xfrm rot="0">
                              <a:off x="6693" y="2442"/>
                              <a:ext cx="2792" cy="474"/>
                              <a:chOff x="1435" y="2503"/>
                              <a:chExt cx="2792" cy="474"/>
                            </a:xfrm>
                          </wpg:grpSpPr>
                          <wpg:grpSp>
                            <wpg:cNvPr id="27" name="组合 21"/>
                            <wpg:cNvGrpSpPr/>
                            <wpg:grpSpPr>
                              <a:xfrm rot="0">
                                <a:off x="1435" y="2570"/>
                                <a:ext cx="340" cy="340"/>
                                <a:chOff x="10320" y="6871"/>
                                <a:chExt cx="396" cy="396"/>
                              </a:xfrm>
                            </wpg:grpSpPr>
                            <wps:wsp>
                              <wps:cNvPr id="21" name="椭圆 17"/>
                              <wps:cNvSpPr/>
                              <wps:spPr>
                                <a:xfrm>
                                  <a:off x="10320" y="6871"/>
                                  <a:ext cx="397" cy="3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6" name="Freeform 5"/>
                              <wps:cNvSpPr>
                                <a:spLocks noChangeAspect="1" noEditPoints="1"/>
                              </wps:cNvSpPr>
                              <wps:spPr>
                                <a:xfrm>
                                  <a:off x="10435" y="6985"/>
                                  <a:ext cx="168" cy="169"/>
                                </a:xfrm>
                                <a:custGeom>
                                  <a:avLst/>
                                  <a:gdLst>
                                    <a:gd name="T0" fmla="*/ 2751 w 2782"/>
                                    <a:gd name="T1" fmla="*/ 3039 h 3069"/>
                                    <a:gd name="T2" fmla="*/ 105 w 2782"/>
                                    <a:gd name="T3" fmla="*/ 3069 h 3069"/>
                                    <a:gd name="T4" fmla="*/ 0 w 2782"/>
                                    <a:gd name="T5" fmla="*/ 2964 h 3069"/>
                                    <a:gd name="T6" fmla="*/ 31 w 2782"/>
                                    <a:gd name="T7" fmla="*/ 348 h 3069"/>
                                    <a:gd name="T8" fmla="*/ 428 w 2782"/>
                                    <a:gd name="T9" fmla="*/ 317 h 3069"/>
                                    <a:gd name="T10" fmla="*/ 749 w 2782"/>
                                    <a:gd name="T11" fmla="*/ 741 h 3069"/>
                                    <a:gd name="T12" fmla="*/ 1070 w 2782"/>
                                    <a:gd name="T13" fmla="*/ 317 h 3069"/>
                                    <a:gd name="T14" fmla="*/ 1712 w 2782"/>
                                    <a:gd name="T15" fmla="*/ 423 h 3069"/>
                                    <a:gd name="T16" fmla="*/ 2354 w 2782"/>
                                    <a:gd name="T17" fmla="*/ 423 h 3069"/>
                                    <a:gd name="T18" fmla="*/ 2677 w 2782"/>
                                    <a:gd name="T19" fmla="*/ 317 h 3069"/>
                                    <a:gd name="T20" fmla="*/ 2782 w 2782"/>
                                    <a:gd name="T21" fmla="*/ 422 h 3069"/>
                                    <a:gd name="T22" fmla="*/ 2568 w 2782"/>
                                    <a:gd name="T23" fmla="*/ 1058 h 3069"/>
                                    <a:gd name="T24" fmla="*/ 214 w 2782"/>
                                    <a:gd name="T25" fmla="*/ 2858 h 3069"/>
                                    <a:gd name="T26" fmla="*/ 2568 w 2782"/>
                                    <a:gd name="T27" fmla="*/ 1058 h 3069"/>
                                    <a:gd name="T28" fmla="*/ 428 w 2782"/>
                                    <a:gd name="T29" fmla="*/ 1587 h 3069"/>
                                    <a:gd name="T30" fmla="*/ 749 w 2782"/>
                                    <a:gd name="T31" fmla="*/ 1270 h 3069"/>
                                    <a:gd name="T32" fmla="*/ 749 w 2782"/>
                                    <a:gd name="T33" fmla="*/ 2117 h 3069"/>
                                    <a:gd name="T34" fmla="*/ 428 w 2782"/>
                                    <a:gd name="T35" fmla="*/ 1799 h 3069"/>
                                    <a:gd name="T36" fmla="*/ 749 w 2782"/>
                                    <a:gd name="T37" fmla="*/ 2117 h 3069"/>
                                    <a:gd name="T38" fmla="*/ 428 w 2782"/>
                                    <a:gd name="T39" fmla="*/ 2646 h 3069"/>
                                    <a:gd name="T40" fmla="*/ 749 w 2782"/>
                                    <a:gd name="T41" fmla="*/ 2328 h 3069"/>
                                    <a:gd name="T42" fmla="*/ 1284 w 2782"/>
                                    <a:gd name="T43" fmla="*/ 1587 h 3069"/>
                                    <a:gd name="T44" fmla="*/ 963 w 2782"/>
                                    <a:gd name="T45" fmla="*/ 1270 h 3069"/>
                                    <a:gd name="T46" fmla="*/ 1284 w 2782"/>
                                    <a:gd name="T47" fmla="*/ 1587 h 3069"/>
                                    <a:gd name="T48" fmla="*/ 963 w 2782"/>
                                    <a:gd name="T49" fmla="*/ 2117 h 3069"/>
                                    <a:gd name="T50" fmla="*/ 1284 w 2782"/>
                                    <a:gd name="T51" fmla="*/ 1799 h 3069"/>
                                    <a:gd name="T52" fmla="*/ 1284 w 2782"/>
                                    <a:gd name="T53" fmla="*/ 2646 h 3069"/>
                                    <a:gd name="T54" fmla="*/ 963 w 2782"/>
                                    <a:gd name="T55" fmla="*/ 2328 h 3069"/>
                                    <a:gd name="T56" fmla="*/ 1284 w 2782"/>
                                    <a:gd name="T57" fmla="*/ 2646 h 3069"/>
                                    <a:gd name="T58" fmla="*/ 1498 w 2782"/>
                                    <a:gd name="T59" fmla="*/ 1587 h 3069"/>
                                    <a:gd name="T60" fmla="*/ 1819 w 2782"/>
                                    <a:gd name="T61" fmla="*/ 1270 h 3069"/>
                                    <a:gd name="T62" fmla="*/ 1819 w 2782"/>
                                    <a:gd name="T63" fmla="*/ 2117 h 3069"/>
                                    <a:gd name="T64" fmla="*/ 1498 w 2782"/>
                                    <a:gd name="T65" fmla="*/ 1799 h 3069"/>
                                    <a:gd name="T66" fmla="*/ 1819 w 2782"/>
                                    <a:gd name="T67" fmla="*/ 2117 h 3069"/>
                                    <a:gd name="T68" fmla="*/ 1498 w 2782"/>
                                    <a:gd name="T69" fmla="*/ 2646 h 3069"/>
                                    <a:gd name="T70" fmla="*/ 1819 w 2782"/>
                                    <a:gd name="T71" fmla="*/ 2328 h 3069"/>
                                    <a:gd name="T72" fmla="*/ 2354 w 2782"/>
                                    <a:gd name="T73" fmla="*/ 1587 h 3069"/>
                                    <a:gd name="T74" fmla="*/ 2033 w 2782"/>
                                    <a:gd name="T75" fmla="*/ 1270 h 3069"/>
                                    <a:gd name="T76" fmla="*/ 2354 w 2782"/>
                                    <a:gd name="T77" fmla="*/ 1587 h 3069"/>
                                    <a:gd name="T78" fmla="*/ 2033 w 2782"/>
                                    <a:gd name="T79" fmla="*/ 2117 h 3069"/>
                                    <a:gd name="T80" fmla="*/ 2354 w 2782"/>
                                    <a:gd name="T81" fmla="*/ 1799 h 3069"/>
                                    <a:gd name="T82" fmla="*/ 2354 w 2782"/>
                                    <a:gd name="T83" fmla="*/ 2646 h 3069"/>
                                    <a:gd name="T84" fmla="*/ 2033 w 2782"/>
                                    <a:gd name="T85" fmla="*/ 2328 h 3069"/>
                                    <a:gd name="T86" fmla="*/ 2354 w 2782"/>
                                    <a:gd name="T87" fmla="*/ 2646 h 3069"/>
                                    <a:gd name="T88" fmla="*/ 1819 w 2782"/>
                                    <a:gd name="T89" fmla="*/ 426 h 3069"/>
                                    <a:gd name="T90" fmla="*/ 2030 w 2782"/>
                                    <a:gd name="T91" fmla="*/ 0 h 3069"/>
                                    <a:gd name="T92" fmla="*/ 2240 w 2782"/>
                                    <a:gd name="T93" fmla="*/ 426 h 3069"/>
                                    <a:gd name="T94" fmla="*/ 746 w 2782"/>
                                    <a:gd name="T95" fmla="*/ 635 h 3069"/>
                                    <a:gd name="T96" fmla="*/ 535 w 2782"/>
                                    <a:gd name="T97" fmla="*/ 208 h 3069"/>
                                    <a:gd name="T98" fmla="*/ 957 w 2782"/>
                                    <a:gd name="T99" fmla="*/ 208 h 3069"/>
                                    <a:gd name="T100" fmla="*/ 746 w 2782"/>
                                    <a:gd name="T101" fmla="*/ 635 h 30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2782" h="3069">
                                      <a:moveTo>
                                        <a:pt x="2782" y="2964"/>
                                      </a:moveTo>
                                      <a:cubicBezTo>
                                        <a:pt x="2782" y="2991"/>
                                        <a:pt x="2772" y="3018"/>
                                        <a:pt x="2751" y="3039"/>
                                      </a:cubicBezTo>
                                      <a:cubicBezTo>
                                        <a:pt x="2731" y="3059"/>
                                        <a:pt x="2704" y="3069"/>
                                        <a:pt x="2677" y="3069"/>
                                      </a:cubicBezTo>
                                      <a:cubicBezTo>
                                        <a:pt x="105" y="3069"/>
                                        <a:pt x="105" y="3069"/>
                                        <a:pt x="105" y="3069"/>
                                      </a:cubicBezTo>
                                      <a:cubicBezTo>
                                        <a:pt x="78" y="3069"/>
                                        <a:pt x="51" y="3059"/>
                                        <a:pt x="31" y="3039"/>
                                      </a:cubicBezTo>
                                      <a:cubicBezTo>
                                        <a:pt x="10" y="3018"/>
                                        <a:pt x="0" y="2991"/>
                                        <a:pt x="0" y="2964"/>
                                      </a:cubicBezTo>
                                      <a:cubicBezTo>
                                        <a:pt x="0" y="422"/>
                                        <a:pt x="0" y="422"/>
                                        <a:pt x="0" y="422"/>
                                      </a:cubicBezTo>
                                      <a:cubicBezTo>
                                        <a:pt x="0" y="395"/>
                                        <a:pt x="10" y="368"/>
                                        <a:pt x="31" y="348"/>
                                      </a:cubicBezTo>
                                      <a:cubicBezTo>
                                        <a:pt x="51" y="328"/>
                                        <a:pt x="78" y="317"/>
                                        <a:pt x="105" y="317"/>
                                      </a:cubicBezTo>
                                      <a:cubicBezTo>
                                        <a:pt x="428" y="317"/>
                                        <a:pt x="428" y="317"/>
                                        <a:pt x="428" y="317"/>
                                      </a:cubicBezTo>
                                      <a:cubicBezTo>
                                        <a:pt x="428" y="423"/>
                                        <a:pt x="428" y="423"/>
                                        <a:pt x="428" y="423"/>
                                      </a:cubicBezTo>
                                      <a:cubicBezTo>
                                        <a:pt x="428" y="599"/>
                                        <a:pt x="572" y="741"/>
                                        <a:pt x="749" y="741"/>
                                      </a:cubicBezTo>
                                      <a:cubicBezTo>
                                        <a:pt x="926" y="741"/>
                                        <a:pt x="1070" y="599"/>
                                        <a:pt x="1070" y="423"/>
                                      </a:cubicBezTo>
                                      <a:cubicBezTo>
                                        <a:pt x="1070" y="317"/>
                                        <a:pt x="1070" y="317"/>
                                        <a:pt x="1070" y="317"/>
                                      </a:cubicBezTo>
                                      <a:cubicBezTo>
                                        <a:pt x="1712" y="317"/>
                                        <a:pt x="1712" y="317"/>
                                        <a:pt x="1712" y="317"/>
                                      </a:cubicBezTo>
                                      <a:cubicBezTo>
                                        <a:pt x="1712" y="423"/>
                                        <a:pt x="1712" y="423"/>
                                        <a:pt x="1712" y="423"/>
                                      </a:cubicBezTo>
                                      <a:cubicBezTo>
                                        <a:pt x="1712" y="599"/>
                                        <a:pt x="1856" y="741"/>
                                        <a:pt x="2033" y="741"/>
                                      </a:cubicBezTo>
                                      <a:cubicBezTo>
                                        <a:pt x="2210" y="741"/>
                                        <a:pt x="2354" y="599"/>
                                        <a:pt x="2354" y="423"/>
                                      </a:cubicBezTo>
                                      <a:cubicBezTo>
                                        <a:pt x="2354" y="317"/>
                                        <a:pt x="2354" y="317"/>
                                        <a:pt x="2354" y="317"/>
                                      </a:cubicBezTo>
                                      <a:cubicBezTo>
                                        <a:pt x="2677" y="317"/>
                                        <a:pt x="2677" y="317"/>
                                        <a:pt x="2677" y="317"/>
                                      </a:cubicBezTo>
                                      <a:cubicBezTo>
                                        <a:pt x="2704" y="317"/>
                                        <a:pt x="2731" y="328"/>
                                        <a:pt x="2751" y="348"/>
                                      </a:cubicBezTo>
                                      <a:cubicBezTo>
                                        <a:pt x="2772" y="368"/>
                                        <a:pt x="2782" y="395"/>
                                        <a:pt x="2782" y="422"/>
                                      </a:cubicBezTo>
                                      <a:cubicBezTo>
                                        <a:pt x="2782" y="2964"/>
                                        <a:pt x="2782" y="2964"/>
                                        <a:pt x="2782" y="2964"/>
                                      </a:cubicBezTo>
                                      <a:close/>
                                      <a:moveTo>
                                        <a:pt x="2568" y="1058"/>
                                      </a:moveTo>
                                      <a:cubicBezTo>
                                        <a:pt x="214" y="1058"/>
                                        <a:pt x="214" y="1058"/>
                                        <a:pt x="214" y="1058"/>
                                      </a:cubicBezTo>
                                      <a:cubicBezTo>
                                        <a:pt x="214" y="2858"/>
                                        <a:pt x="214" y="2858"/>
                                        <a:pt x="214" y="2858"/>
                                      </a:cubicBezTo>
                                      <a:cubicBezTo>
                                        <a:pt x="2568" y="2858"/>
                                        <a:pt x="2568" y="2858"/>
                                        <a:pt x="2568" y="2858"/>
                                      </a:cubicBezTo>
                                      <a:cubicBezTo>
                                        <a:pt x="2568" y="1058"/>
                                        <a:pt x="2568" y="1058"/>
                                        <a:pt x="2568" y="1058"/>
                                      </a:cubicBezTo>
                                      <a:close/>
                                      <a:moveTo>
                                        <a:pt x="749" y="1587"/>
                                      </a:moveTo>
                                      <a:cubicBezTo>
                                        <a:pt x="428" y="1587"/>
                                        <a:pt x="428" y="1587"/>
                                        <a:pt x="428" y="1587"/>
                                      </a:cubicBezTo>
                                      <a:cubicBezTo>
                                        <a:pt x="428" y="1270"/>
                                        <a:pt x="428" y="1270"/>
                                        <a:pt x="428" y="1270"/>
                                      </a:cubicBezTo>
                                      <a:cubicBezTo>
                                        <a:pt x="749" y="1270"/>
                                        <a:pt x="749" y="1270"/>
                                        <a:pt x="749" y="1270"/>
                                      </a:cubicBezTo>
                                      <a:lnTo>
                                        <a:pt x="749" y="1587"/>
                                      </a:lnTo>
                                      <a:close/>
                                      <a:moveTo>
                                        <a:pt x="749" y="2117"/>
                                      </a:moveTo>
                                      <a:cubicBezTo>
                                        <a:pt x="428" y="2117"/>
                                        <a:pt x="428" y="2117"/>
                                        <a:pt x="428" y="2117"/>
                                      </a:cubicBezTo>
                                      <a:cubicBezTo>
                                        <a:pt x="428" y="1799"/>
                                        <a:pt x="428" y="1799"/>
                                        <a:pt x="428" y="1799"/>
                                      </a:cubicBezTo>
                                      <a:cubicBezTo>
                                        <a:pt x="749" y="1799"/>
                                        <a:pt x="749" y="1799"/>
                                        <a:pt x="749" y="1799"/>
                                      </a:cubicBezTo>
                                      <a:lnTo>
                                        <a:pt x="749" y="2117"/>
                                      </a:lnTo>
                                      <a:close/>
                                      <a:moveTo>
                                        <a:pt x="749" y="2646"/>
                                      </a:moveTo>
                                      <a:cubicBezTo>
                                        <a:pt x="428" y="2646"/>
                                        <a:pt x="428" y="2646"/>
                                        <a:pt x="428" y="2646"/>
                                      </a:cubicBezTo>
                                      <a:cubicBezTo>
                                        <a:pt x="428" y="2328"/>
                                        <a:pt x="428" y="2328"/>
                                        <a:pt x="428" y="2328"/>
                                      </a:cubicBezTo>
                                      <a:cubicBezTo>
                                        <a:pt x="749" y="2328"/>
                                        <a:pt x="749" y="2328"/>
                                        <a:pt x="749" y="2328"/>
                                      </a:cubicBezTo>
                                      <a:lnTo>
                                        <a:pt x="749" y="2646"/>
                                      </a:lnTo>
                                      <a:close/>
                                      <a:moveTo>
                                        <a:pt x="1284" y="1587"/>
                                      </a:moveTo>
                                      <a:cubicBezTo>
                                        <a:pt x="963" y="1587"/>
                                        <a:pt x="963" y="1587"/>
                                        <a:pt x="963" y="1587"/>
                                      </a:cubicBezTo>
                                      <a:cubicBezTo>
                                        <a:pt x="963" y="1270"/>
                                        <a:pt x="963" y="1270"/>
                                        <a:pt x="963" y="1270"/>
                                      </a:cubicBezTo>
                                      <a:cubicBezTo>
                                        <a:pt x="1284" y="1270"/>
                                        <a:pt x="1284" y="1270"/>
                                        <a:pt x="1284" y="1270"/>
                                      </a:cubicBezTo>
                                      <a:lnTo>
                                        <a:pt x="1284" y="1587"/>
                                      </a:lnTo>
                                      <a:close/>
                                      <a:moveTo>
                                        <a:pt x="1284" y="2117"/>
                                      </a:moveTo>
                                      <a:cubicBezTo>
                                        <a:pt x="963" y="2117"/>
                                        <a:pt x="963" y="2117"/>
                                        <a:pt x="963" y="2117"/>
                                      </a:cubicBezTo>
                                      <a:cubicBezTo>
                                        <a:pt x="963" y="1799"/>
                                        <a:pt x="963" y="1799"/>
                                        <a:pt x="963" y="1799"/>
                                      </a:cubicBezTo>
                                      <a:cubicBezTo>
                                        <a:pt x="1284" y="1799"/>
                                        <a:pt x="1284" y="1799"/>
                                        <a:pt x="1284" y="1799"/>
                                      </a:cubicBezTo>
                                      <a:lnTo>
                                        <a:pt x="1284" y="2117"/>
                                      </a:lnTo>
                                      <a:close/>
                                      <a:moveTo>
                                        <a:pt x="1284" y="2646"/>
                                      </a:moveTo>
                                      <a:cubicBezTo>
                                        <a:pt x="963" y="2646"/>
                                        <a:pt x="963" y="2646"/>
                                        <a:pt x="963" y="2646"/>
                                      </a:cubicBezTo>
                                      <a:cubicBezTo>
                                        <a:pt x="963" y="2328"/>
                                        <a:pt x="963" y="2328"/>
                                        <a:pt x="963" y="2328"/>
                                      </a:cubicBezTo>
                                      <a:cubicBezTo>
                                        <a:pt x="1284" y="2328"/>
                                        <a:pt x="1284" y="2328"/>
                                        <a:pt x="1284" y="2328"/>
                                      </a:cubicBezTo>
                                      <a:lnTo>
                                        <a:pt x="1284" y="2646"/>
                                      </a:lnTo>
                                      <a:close/>
                                      <a:moveTo>
                                        <a:pt x="1819" y="1587"/>
                                      </a:moveTo>
                                      <a:cubicBezTo>
                                        <a:pt x="1498" y="1587"/>
                                        <a:pt x="1498" y="1587"/>
                                        <a:pt x="1498" y="1587"/>
                                      </a:cubicBezTo>
                                      <a:cubicBezTo>
                                        <a:pt x="1498" y="1270"/>
                                        <a:pt x="1498" y="1270"/>
                                        <a:pt x="1498" y="1270"/>
                                      </a:cubicBezTo>
                                      <a:cubicBezTo>
                                        <a:pt x="1819" y="1270"/>
                                        <a:pt x="1819" y="1270"/>
                                        <a:pt x="1819" y="1270"/>
                                      </a:cubicBezTo>
                                      <a:lnTo>
                                        <a:pt x="1819" y="1587"/>
                                      </a:lnTo>
                                      <a:close/>
                                      <a:moveTo>
                                        <a:pt x="1819" y="2117"/>
                                      </a:moveTo>
                                      <a:cubicBezTo>
                                        <a:pt x="1498" y="2117"/>
                                        <a:pt x="1498" y="2117"/>
                                        <a:pt x="1498" y="2117"/>
                                      </a:cubicBezTo>
                                      <a:cubicBezTo>
                                        <a:pt x="1498" y="1799"/>
                                        <a:pt x="1498" y="1799"/>
                                        <a:pt x="1498" y="1799"/>
                                      </a:cubicBezTo>
                                      <a:cubicBezTo>
                                        <a:pt x="1819" y="1799"/>
                                        <a:pt x="1819" y="1799"/>
                                        <a:pt x="1819" y="1799"/>
                                      </a:cubicBezTo>
                                      <a:lnTo>
                                        <a:pt x="1819" y="2117"/>
                                      </a:lnTo>
                                      <a:close/>
                                      <a:moveTo>
                                        <a:pt x="1819" y="2646"/>
                                      </a:moveTo>
                                      <a:cubicBezTo>
                                        <a:pt x="1498" y="2646"/>
                                        <a:pt x="1498" y="2646"/>
                                        <a:pt x="1498" y="2646"/>
                                      </a:cubicBezTo>
                                      <a:cubicBezTo>
                                        <a:pt x="1498" y="2328"/>
                                        <a:pt x="1498" y="2328"/>
                                        <a:pt x="1498" y="2328"/>
                                      </a:cubicBezTo>
                                      <a:cubicBezTo>
                                        <a:pt x="1819" y="2328"/>
                                        <a:pt x="1819" y="2328"/>
                                        <a:pt x="1819" y="2328"/>
                                      </a:cubicBezTo>
                                      <a:lnTo>
                                        <a:pt x="1819" y="2646"/>
                                      </a:lnTo>
                                      <a:close/>
                                      <a:moveTo>
                                        <a:pt x="2354" y="1587"/>
                                      </a:moveTo>
                                      <a:cubicBezTo>
                                        <a:pt x="2033" y="1587"/>
                                        <a:pt x="2033" y="1587"/>
                                        <a:pt x="2033" y="1587"/>
                                      </a:cubicBezTo>
                                      <a:cubicBezTo>
                                        <a:pt x="2033" y="1270"/>
                                        <a:pt x="2033" y="1270"/>
                                        <a:pt x="2033" y="1270"/>
                                      </a:cubicBezTo>
                                      <a:cubicBezTo>
                                        <a:pt x="2354" y="1270"/>
                                        <a:pt x="2354" y="1270"/>
                                        <a:pt x="2354" y="1270"/>
                                      </a:cubicBezTo>
                                      <a:lnTo>
                                        <a:pt x="2354" y="1587"/>
                                      </a:lnTo>
                                      <a:close/>
                                      <a:moveTo>
                                        <a:pt x="2354" y="2117"/>
                                      </a:moveTo>
                                      <a:cubicBezTo>
                                        <a:pt x="2033" y="2117"/>
                                        <a:pt x="2033" y="2117"/>
                                        <a:pt x="2033" y="2117"/>
                                      </a:cubicBezTo>
                                      <a:cubicBezTo>
                                        <a:pt x="2033" y="1799"/>
                                        <a:pt x="2033" y="1799"/>
                                        <a:pt x="2033" y="1799"/>
                                      </a:cubicBezTo>
                                      <a:cubicBezTo>
                                        <a:pt x="2354" y="1799"/>
                                        <a:pt x="2354" y="1799"/>
                                        <a:pt x="2354" y="1799"/>
                                      </a:cubicBezTo>
                                      <a:lnTo>
                                        <a:pt x="2354" y="2117"/>
                                      </a:lnTo>
                                      <a:close/>
                                      <a:moveTo>
                                        <a:pt x="2354" y="2646"/>
                                      </a:moveTo>
                                      <a:cubicBezTo>
                                        <a:pt x="2033" y="2646"/>
                                        <a:pt x="2033" y="2646"/>
                                        <a:pt x="2033" y="2646"/>
                                      </a:cubicBezTo>
                                      <a:cubicBezTo>
                                        <a:pt x="2033" y="2328"/>
                                        <a:pt x="2033" y="2328"/>
                                        <a:pt x="2033" y="2328"/>
                                      </a:cubicBezTo>
                                      <a:cubicBezTo>
                                        <a:pt x="2354" y="2328"/>
                                        <a:pt x="2354" y="2328"/>
                                        <a:pt x="2354" y="2328"/>
                                      </a:cubicBezTo>
                                      <a:lnTo>
                                        <a:pt x="2354" y="2646"/>
                                      </a:lnTo>
                                      <a:close/>
                                      <a:moveTo>
                                        <a:pt x="2030" y="635"/>
                                      </a:moveTo>
                                      <a:cubicBezTo>
                                        <a:pt x="1914" y="635"/>
                                        <a:pt x="1819" y="542"/>
                                        <a:pt x="1819" y="426"/>
                                      </a:cubicBezTo>
                                      <a:cubicBezTo>
                                        <a:pt x="1819" y="208"/>
                                        <a:pt x="1819" y="208"/>
                                        <a:pt x="1819" y="208"/>
                                      </a:cubicBezTo>
                                      <a:cubicBezTo>
                                        <a:pt x="1819" y="93"/>
                                        <a:pt x="1914" y="0"/>
                                        <a:pt x="2030" y="0"/>
                                      </a:cubicBezTo>
                                      <a:cubicBezTo>
                                        <a:pt x="2146" y="0"/>
                                        <a:pt x="2240" y="93"/>
                                        <a:pt x="2240" y="208"/>
                                      </a:cubicBezTo>
                                      <a:cubicBezTo>
                                        <a:pt x="2240" y="426"/>
                                        <a:pt x="2240" y="426"/>
                                        <a:pt x="2240" y="426"/>
                                      </a:cubicBezTo>
                                      <a:cubicBezTo>
                                        <a:pt x="2240" y="542"/>
                                        <a:pt x="2146" y="635"/>
                                        <a:pt x="2030" y="635"/>
                                      </a:cubicBezTo>
                                      <a:close/>
                                      <a:moveTo>
                                        <a:pt x="746" y="635"/>
                                      </a:moveTo>
                                      <a:cubicBezTo>
                                        <a:pt x="630" y="635"/>
                                        <a:pt x="535" y="542"/>
                                        <a:pt x="535" y="426"/>
                                      </a:cubicBezTo>
                                      <a:cubicBezTo>
                                        <a:pt x="535" y="208"/>
                                        <a:pt x="535" y="208"/>
                                        <a:pt x="535" y="208"/>
                                      </a:cubicBezTo>
                                      <a:cubicBezTo>
                                        <a:pt x="535" y="93"/>
                                        <a:pt x="630" y="0"/>
                                        <a:pt x="746" y="0"/>
                                      </a:cubicBezTo>
                                      <a:cubicBezTo>
                                        <a:pt x="862" y="0"/>
                                        <a:pt x="957" y="93"/>
                                        <a:pt x="957" y="208"/>
                                      </a:cubicBezTo>
                                      <a:cubicBezTo>
                                        <a:pt x="957" y="426"/>
                                        <a:pt x="957" y="426"/>
                                        <a:pt x="957" y="426"/>
                                      </a:cubicBezTo>
                                      <a:cubicBezTo>
                                        <a:pt x="957" y="542"/>
                                        <a:pt x="862" y="635"/>
                                        <a:pt x="746" y="6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DD14F0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</wpg:grpSp>
                          <wps:wsp>
                            <wps:cNvPr id="7" name="文本框 6"/>
                            <wps:cNvSpPr txBox="1"/>
                            <wps:spPr>
                              <a:xfrm>
                                <a:off x="1723" y="2503"/>
                                <a:ext cx="2504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C5457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textAlignment w:val="auto"/>
                                    <w:rPr>
                                      <w:rFonts w:hint="default" w:ascii="汉仪旗黑-60简" w:hAnsi="汉仪旗黑-60简" w:eastAsia="汉仪旗黑-60简" w:cs="汉仪旗黑-60简"/>
                                      <w:color w:val="000000" w:themeColor="text1"/>
                                      <w:sz w:val="22"/>
                                      <w:szCs w:val="2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2"/>
                                      <w:szCs w:val="22"/>
                                      <w:lang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生日：</w:t>
                                  </w: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2"/>
                                      <w:szCs w:val="2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20XX.1.1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  <a:spAutoFit/>
                            </wps:bodyPr>
                          </wps:wsp>
                        </wpg:grpSp>
                        <wpg:grpSp>
                          <wpg:cNvPr id="9" name="组合 31"/>
                          <wpg:cNvGrpSpPr/>
                          <wpg:grpSpPr>
                            <a:xfrm rot="0">
                              <a:off x="6693" y="3150"/>
                              <a:ext cx="2792" cy="474"/>
                              <a:chOff x="1435" y="3211"/>
                              <a:chExt cx="2792" cy="474"/>
                            </a:xfrm>
                          </wpg:grpSpPr>
                          <wpg:grpSp>
                            <wpg:cNvPr id="15" name="组合 20"/>
                            <wpg:cNvGrpSpPr/>
                            <wpg:grpSpPr>
                              <a:xfrm rot="0">
                                <a:off x="1435" y="3273"/>
                                <a:ext cx="340" cy="340"/>
                                <a:chOff x="9420" y="7027"/>
                                <a:chExt cx="396" cy="396"/>
                              </a:xfrm>
                            </wpg:grpSpPr>
                            <wps:wsp>
                              <wps:cNvPr id="19" name="椭圆 19"/>
                              <wps:cNvSpPr/>
                              <wps:spPr>
                                <a:xfrm>
                                  <a:off x="9420" y="7027"/>
                                  <a:ext cx="397" cy="3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4" name="Freeform 81"/>
                              <wps:cNvSpPr>
                                <a:spLocks noChangeAspect="1" noEditPoints="1"/>
                              </wps:cNvSpPr>
                              <wps:spPr>
                                <a:xfrm>
                                  <a:off x="9535" y="7127"/>
                                  <a:ext cx="168" cy="198"/>
                                </a:xfrm>
                                <a:custGeom>
                                  <a:avLst/>
                                  <a:gdLst>
                                    <a:gd name="T0" fmla="*/ 1026 w 2052"/>
                                    <a:gd name="T1" fmla="*/ 0 h 2603"/>
                                    <a:gd name="T2" fmla="*/ 0 w 2052"/>
                                    <a:gd name="T3" fmla="*/ 1025 h 2603"/>
                                    <a:gd name="T4" fmla="*/ 804 w 2052"/>
                                    <a:gd name="T5" fmla="*/ 2459 h 2603"/>
                                    <a:gd name="T6" fmla="*/ 1249 w 2052"/>
                                    <a:gd name="T7" fmla="*/ 2458 h 2603"/>
                                    <a:gd name="T8" fmla="*/ 2052 w 2052"/>
                                    <a:gd name="T9" fmla="*/ 1025 h 2603"/>
                                    <a:gd name="T10" fmla="*/ 1026 w 2052"/>
                                    <a:gd name="T11" fmla="*/ 0 h 2603"/>
                                    <a:gd name="T12" fmla="*/ 1026 w 2052"/>
                                    <a:gd name="T13" fmla="*/ 1467 h 2603"/>
                                    <a:gd name="T14" fmla="*/ 552 w 2052"/>
                                    <a:gd name="T15" fmla="*/ 993 h 2603"/>
                                    <a:gd name="T16" fmla="*/ 1026 w 2052"/>
                                    <a:gd name="T17" fmla="*/ 518 h 2603"/>
                                    <a:gd name="T18" fmla="*/ 1500 w 2052"/>
                                    <a:gd name="T19" fmla="*/ 993 h 2603"/>
                                    <a:gd name="T20" fmla="*/ 1026 w 2052"/>
                                    <a:gd name="T21" fmla="*/ 1467 h 26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052" h="2603">
                                      <a:moveTo>
                                        <a:pt x="1026" y="0"/>
                                      </a:moveTo>
                                      <a:cubicBezTo>
                                        <a:pt x="460" y="0"/>
                                        <a:pt x="0" y="459"/>
                                        <a:pt x="0" y="1025"/>
                                      </a:cubicBezTo>
                                      <a:cubicBezTo>
                                        <a:pt x="0" y="1592"/>
                                        <a:pt x="804" y="2459"/>
                                        <a:pt x="804" y="2459"/>
                                      </a:cubicBezTo>
                                      <a:cubicBezTo>
                                        <a:pt x="927" y="2602"/>
                                        <a:pt x="1127" y="2603"/>
                                        <a:pt x="1249" y="2458"/>
                                      </a:cubicBezTo>
                                      <a:cubicBezTo>
                                        <a:pt x="1249" y="2458"/>
                                        <a:pt x="2052" y="1592"/>
                                        <a:pt x="2052" y="1025"/>
                                      </a:cubicBezTo>
                                      <a:cubicBezTo>
                                        <a:pt x="2052" y="459"/>
                                        <a:pt x="1592" y="0"/>
                                        <a:pt x="1026" y="0"/>
                                      </a:cubicBezTo>
                                      <a:close/>
                                      <a:moveTo>
                                        <a:pt x="1026" y="1467"/>
                                      </a:moveTo>
                                      <a:cubicBezTo>
                                        <a:pt x="764" y="1467"/>
                                        <a:pt x="552" y="1255"/>
                                        <a:pt x="552" y="993"/>
                                      </a:cubicBezTo>
                                      <a:cubicBezTo>
                                        <a:pt x="552" y="731"/>
                                        <a:pt x="764" y="518"/>
                                        <a:pt x="1026" y="518"/>
                                      </a:cubicBezTo>
                                      <a:cubicBezTo>
                                        <a:pt x="1288" y="518"/>
                                        <a:pt x="1500" y="731"/>
                                        <a:pt x="1500" y="993"/>
                                      </a:cubicBezTo>
                                      <a:cubicBezTo>
                                        <a:pt x="1500" y="1255"/>
                                        <a:pt x="1288" y="1467"/>
                                        <a:pt x="1026" y="146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0" name="文本框 6"/>
                            <wps:cNvSpPr txBox="1"/>
                            <wps:spPr>
                              <a:xfrm>
                                <a:off x="1723" y="3211"/>
                                <a:ext cx="2504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A9372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textAlignment w:val="auto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2"/>
                                      <w:szCs w:val="2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2"/>
                                      <w:szCs w:val="2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现居：广东广州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  <a:spAutoFit/>
                            </wps:bodyPr>
                          </wps:wsp>
                        </wpg:grpSp>
                        <wpg:grpSp>
                          <wpg:cNvPr id="24" name="组合 34"/>
                          <wpg:cNvGrpSpPr/>
                          <wpg:grpSpPr>
                            <a:xfrm rot="0">
                              <a:off x="10293" y="2402"/>
                              <a:ext cx="3676" cy="1222"/>
                              <a:chOff x="5674" y="3919"/>
                              <a:chExt cx="3676" cy="1222"/>
                            </a:xfrm>
                          </wpg:grpSpPr>
                          <wpg:grpSp>
                            <wpg:cNvPr id="25" name="组合 32"/>
                            <wpg:cNvGrpSpPr/>
                            <wpg:grpSpPr>
                              <a:xfrm>
                                <a:off x="5674" y="3919"/>
                                <a:ext cx="3676" cy="454"/>
                                <a:chOff x="1435" y="3919"/>
                                <a:chExt cx="3676" cy="454"/>
                              </a:xfrm>
                            </wpg:grpSpPr>
                            <wpg:grpSp>
                              <wpg:cNvPr id="26" name="组合 22"/>
                              <wpg:cNvGrpSpPr/>
                              <wpg:grpSpPr>
                                <a:xfrm rot="0">
                                  <a:off x="1435" y="3986"/>
                                  <a:ext cx="340" cy="340"/>
                                  <a:chOff x="10377" y="6078"/>
                                  <a:chExt cx="396" cy="396"/>
                                </a:xfrm>
                              </wpg:grpSpPr>
                              <wps:wsp>
                                <wps:cNvPr id="28" name="椭圆 15"/>
                                <wps:cNvSpPr/>
                                <wps:spPr>
                                  <a:xfrm>
                                    <a:off x="10377" y="6078"/>
                                    <a:ext cx="397" cy="39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62" name="任意多边形 3"/>
                                <wps:cNvSpPr/>
                                <wps:spPr>
                                  <a:xfrm>
                                    <a:off x="10478" y="6204"/>
                                    <a:ext cx="195" cy="14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296091" y="148867"/>
                                      </a:cxn>
                                      <a:cxn ang="0">
                                        <a:pos x="286427" y="157960"/>
                                      </a:cxn>
                                      <a:cxn ang="0">
                                        <a:pos x="374942" y="241238"/>
                                      </a:cxn>
                                      <a:cxn ang="0">
                                        <a:pos x="376272" y="243252"/>
                                      </a:cxn>
                                      <a:cxn ang="0">
                                        <a:pos x="396413" y="243252"/>
                                      </a:cxn>
                                      <a:cxn ang="0">
                                        <a:pos x="130628" y="148867"/>
                                      </a:cxn>
                                      <a:cxn ang="0">
                                        <a:pos x="30306" y="243252"/>
                                      </a:cxn>
                                      <a:cxn ang="0">
                                        <a:pos x="50447" y="243252"/>
                                      </a:cxn>
                                      <a:cxn ang="0">
                                        <a:pos x="51776" y="241238"/>
                                      </a:cxn>
                                      <a:cxn ang="0">
                                        <a:pos x="140292" y="157960"/>
                                      </a:cxn>
                                      <a:cxn ang="0">
                                        <a:pos x="37365" y="60913"/>
                                      </a:cxn>
                                      <a:cxn ang="0">
                                        <a:pos x="179607" y="194738"/>
                                      </a:cxn>
                                      <a:cxn ang="0">
                                        <a:pos x="212426" y="207528"/>
                                      </a:cxn>
                                      <a:cxn ang="0">
                                        <a:pos x="213360" y="207443"/>
                                      </a:cxn>
                                      <a:cxn ang="0">
                                        <a:pos x="247112" y="194738"/>
                                      </a:cxn>
                                      <a:cxn ang="0">
                                        <a:pos x="389355" y="60913"/>
                                      </a:cxn>
                                      <a:cxn ang="0">
                                        <a:pos x="370025" y="60913"/>
                                      </a:cxn>
                                      <a:cxn ang="0">
                                        <a:pos x="242580" y="180816"/>
                                      </a:cxn>
                                      <a:cxn ang="0">
                                        <a:pos x="213360" y="191815"/>
                                      </a:cxn>
                                      <a:cxn ang="0">
                                        <a:pos x="212552" y="191888"/>
                                      </a:cxn>
                                      <a:cxn ang="0">
                                        <a:pos x="184139" y="180816"/>
                                      </a:cxn>
                                      <a:cxn ang="0">
                                        <a:pos x="56694" y="60913"/>
                                      </a:cxn>
                                      <a:cxn ang="0">
                                        <a:pos x="74179" y="0"/>
                                      </a:cxn>
                                      <a:cxn ang="0">
                                        <a:pos x="352540" y="0"/>
                                      </a:cxn>
                                      <a:cxn ang="0">
                                        <a:pos x="426720" y="69790"/>
                                      </a:cxn>
                                      <a:cxn ang="0">
                                        <a:pos x="426720" y="234374"/>
                                      </a:cxn>
                                      <a:cxn ang="0">
                                        <a:pos x="352540" y="304165"/>
                                      </a:cxn>
                                      <a:cxn ang="0">
                                        <a:pos x="74179" y="304165"/>
                                      </a:cxn>
                                      <a:cxn ang="0">
                                        <a:pos x="0" y="234374"/>
                                      </a:cxn>
                                      <a:cxn ang="0">
                                        <a:pos x="0" y="69790"/>
                                      </a:cxn>
                                      <a:cxn ang="0">
                                        <a:pos x="74179" y="0"/>
                                      </a:cxn>
                                    </a:cxnLst>
                                    <a:pathLst>
                                      <a:path w="529316" h="401026">
                                        <a:moveTo>
                                          <a:pt x="367281" y="196274"/>
                                        </a:moveTo>
                                        <a:lnTo>
                                          <a:pt x="355293" y="208263"/>
                                        </a:lnTo>
                                        <a:lnTo>
                                          <a:pt x="465090" y="318060"/>
                                        </a:lnTo>
                                        <a:cubicBezTo>
                                          <a:pt x="465822" y="318792"/>
                                          <a:pt x="466527" y="319541"/>
                                          <a:pt x="466739" y="320716"/>
                                        </a:cubicBezTo>
                                        <a:lnTo>
                                          <a:pt x="491723" y="320716"/>
                                        </a:lnTo>
                                        <a:close/>
                                        <a:moveTo>
                                          <a:pt x="162035" y="196274"/>
                                        </a:moveTo>
                                        <a:lnTo>
                                          <a:pt x="37593" y="320716"/>
                                        </a:lnTo>
                                        <a:lnTo>
                                          <a:pt x="62577" y="320716"/>
                                        </a:lnTo>
                                        <a:lnTo>
                                          <a:pt x="64225" y="318061"/>
                                        </a:lnTo>
                                        <a:lnTo>
                                          <a:pt x="174023" y="208263"/>
                                        </a:lnTo>
                                        <a:close/>
                                        <a:moveTo>
                                          <a:pt x="46349" y="80311"/>
                                        </a:moveTo>
                                        <a:lnTo>
                                          <a:pt x="222791" y="256753"/>
                                        </a:lnTo>
                                        <a:cubicBezTo>
                                          <a:pt x="234032" y="267995"/>
                                          <a:pt x="248767" y="273616"/>
                                          <a:pt x="263500" y="273616"/>
                                        </a:cubicBezTo>
                                        <a:cubicBezTo>
                                          <a:pt x="263887" y="273616"/>
                                          <a:pt x="264274" y="273611"/>
                                          <a:pt x="264659" y="273504"/>
                                        </a:cubicBezTo>
                                        <a:cubicBezTo>
                                          <a:pt x="279774" y="273906"/>
                                          <a:pt x="294989" y="268289"/>
                                          <a:pt x="306525" y="256753"/>
                                        </a:cubicBezTo>
                                        <a:lnTo>
                                          <a:pt x="482968" y="80311"/>
                                        </a:lnTo>
                                        <a:lnTo>
                                          <a:pt x="458990" y="80311"/>
                                        </a:lnTo>
                                        <a:lnTo>
                                          <a:pt x="300904" y="238397"/>
                                        </a:lnTo>
                                        <a:cubicBezTo>
                                          <a:pt x="290917" y="248385"/>
                                          <a:pt x="277745" y="253247"/>
                                          <a:pt x="264659" y="252899"/>
                                        </a:cubicBezTo>
                                        <a:cubicBezTo>
                                          <a:pt x="264325" y="252991"/>
                                          <a:pt x="263990" y="252995"/>
                                          <a:pt x="263656" y="252995"/>
                                        </a:cubicBezTo>
                                        <a:cubicBezTo>
                                          <a:pt x="250900" y="252995"/>
                                          <a:pt x="238144" y="248128"/>
                                          <a:pt x="228412" y="238397"/>
                                        </a:cubicBezTo>
                                        <a:lnTo>
                                          <a:pt x="70326" y="80311"/>
                                        </a:lnTo>
                                        <a:close/>
                                        <a:moveTo>
                                          <a:pt x="92015" y="0"/>
                                        </a:moveTo>
                                        <a:lnTo>
                                          <a:pt x="437301" y="0"/>
                                        </a:lnTo>
                                        <a:cubicBezTo>
                                          <a:pt x="488119" y="0"/>
                                          <a:pt x="529316" y="41197"/>
                                          <a:pt x="529316" y="92015"/>
                                        </a:cubicBezTo>
                                        <a:lnTo>
                                          <a:pt x="529316" y="309011"/>
                                        </a:lnTo>
                                        <a:cubicBezTo>
                                          <a:pt x="529316" y="359829"/>
                                          <a:pt x="488119" y="401026"/>
                                          <a:pt x="437301" y="401026"/>
                                        </a:cubicBezTo>
                                        <a:lnTo>
                                          <a:pt x="92015" y="401026"/>
                                        </a:lnTo>
                                        <a:cubicBezTo>
                                          <a:pt x="41197" y="401026"/>
                                          <a:pt x="0" y="359829"/>
                                          <a:pt x="0" y="309011"/>
                                        </a:cubicBezTo>
                                        <a:lnTo>
                                          <a:pt x="0" y="92015"/>
                                        </a:lnTo>
                                        <a:cubicBezTo>
                                          <a:pt x="0" y="41197"/>
                                          <a:pt x="41197" y="0"/>
                                          <a:pt x="92015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 w="2540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6C2F6D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/>
                              </wps:wsp>
                            </wpg:grpSp>
                            <wps:wsp>
                              <wps:cNvPr id="29" name="文本框 13"/>
                              <wps:cNvSpPr txBox="1"/>
                              <wps:spPr>
                                <a:xfrm>
                                  <a:off x="1723" y="3919"/>
                                  <a:ext cx="3388" cy="4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220E18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00" w:lineRule="exact"/>
                                      <w:textAlignment w:val="auto"/>
                                      <w:rPr>
                                        <w:rFonts w:hint="eastAsia" w:ascii="汉仪旗黑-60简" w:hAnsi="汉仪旗黑-60简" w:eastAsia="汉仪旗黑-60简" w:cs="汉仪旗黑-60简"/>
                                        <w:color w:val="000000" w:themeColor="text1"/>
                                        <w:sz w:val="22"/>
                                        <w:szCs w:val="22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60简" w:hAnsi="汉仪旗黑-60简" w:eastAsia="汉仪旗黑-60简" w:cs="汉仪旗黑-60简"/>
                                        <w:color w:val="000000" w:themeColor="text1"/>
                                        <w:sz w:val="22"/>
                                        <w:szCs w:val="22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邮箱：kingsoft@docer.cn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    <a:spAutoFit/>
                              </wps:bodyPr>
                            </wps:wsp>
                          </wpg:grpSp>
                          <wpg:grpSp>
                            <wpg:cNvPr id="8" name="组合 33"/>
                            <wpg:cNvGrpSpPr/>
                            <wpg:grpSpPr>
                              <a:xfrm>
                                <a:off x="5674" y="4667"/>
                                <a:ext cx="3446" cy="474"/>
                                <a:chOff x="1435" y="4667"/>
                                <a:chExt cx="3446" cy="474"/>
                              </a:xfrm>
                            </wpg:grpSpPr>
                            <wpg:grpSp>
                              <wpg:cNvPr id="34" name="组合 23"/>
                              <wpg:cNvGrpSpPr/>
                              <wpg:grpSpPr>
                                <a:xfrm rot="0">
                                  <a:off x="1435" y="4734"/>
                                  <a:ext cx="340" cy="340"/>
                                  <a:chOff x="9477" y="6326"/>
                                  <a:chExt cx="396" cy="396"/>
                                </a:xfrm>
                              </wpg:grpSpPr>
                              <wps:wsp>
                                <wps:cNvPr id="35" name="椭圆 18"/>
                                <wps:cNvSpPr/>
                                <wps:spPr>
                                  <a:xfrm>
                                    <a:off x="9477" y="6326"/>
                                    <a:ext cx="397" cy="39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64" name="任意多边形 5"/>
                                <wps:cNvSpPr/>
                                <wps:spPr>
                                  <a:xfrm>
                                    <a:off x="9603" y="6403"/>
                                    <a:ext cx="146" cy="2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67659058" y="2437756"/>
                                      </a:cxn>
                                      <a:cxn ang="0">
                                        <a:pos x="62366035" y="0"/>
                                      </a:cxn>
                                      <a:cxn ang="0">
                                        <a:pos x="56670267" y="2970058"/>
                                      </a:cxn>
                                      <a:cxn ang="0">
                                        <a:pos x="24192761" y="19333691"/>
                                      </a:cxn>
                                      <a:cxn ang="0">
                                        <a:pos x="12254556" y="22892143"/>
                                      </a:cxn>
                                      <a:cxn ang="0">
                                        <a:pos x="3682138" y="31270105"/>
                                      </a:cxn>
                                      <a:cxn ang="0">
                                        <a:pos x="28767" y="42870320"/>
                                      </a:cxn>
                                      <a:cxn ang="0">
                                        <a:pos x="1524672" y="150914623"/>
                                      </a:cxn>
                                      <a:cxn ang="0">
                                        <a:pos x="8342278" y="160749569"/>
                                      </a:cxn>
                                      <a:cxn ang="0">
                                        <a:pos x="19129787" y="166437580"/>
                                      </a:cxn>
                                      <a:cxn ang="0">
                                        <a:pos x="66249545" y="166941968"/>
                                      </a:cxn>
                                      <a:cxn ang="0">
                                        <a:pos x="77641079" y="162290646"/>
                                      </a:cxn>
                                      <a:cxn ang="0">
                                        <a:pos x="85350565" y="153156190"/>
                                      </a:cxn>
                                      <a:cxn ang="0">
                                        <a:pos x="87910775" y="44131201"/>
                                      </a:cxn>
                                      <a:cxn ang="0">
                                        <a:pos x="86098518" y="35080752"/>
                                      </a:cxn>
                                      <a:cxn ang="0">
                                        <a:pos x="80575265" y="26842975"/>
                                      </a:cxn>
                                      <a:cxn ang="0">
                                        <a:pos x="72204219" y="21295062"/>
                                      </a:cxn>
                                      <a:cxn ang="0">
                                        <a:pos x="17461367" y="45420085"/>
                                      </a:cxn>
                                      <a:cxn ang="0">
                                        <a:pos x="19618833" y="41105051"/>
                                      </a:cxn>
                                      <a:cxn ang="0">
                                        <a:pos x="23531111" y="38247000"/>
                                      </a:cxn>
                                      <a:cxn ang="0">
                                        <a:pos x="60381083" y="37462504"/>
                                      </a:cxn>
                                      <a:cxn ang="0">
                                        <a:pos x="65242686" y="38695384"/>
                                      </a:cxn>
                                      <a:cxn ang="0">
                                        <a:pos x="68867289" y="41861545"/>
                                      </a:cxn>
                                      <a:cxn ang="0">
                                        <a:pos x="70564476" y="46428772"/>
                                      </a:cxn>
                                      <a:cxn ang="0">
                                        <a:pos x="70132965" y="78679564"/>
                                      </a:cxn>
                                      <a:cxn ang="0">
                                        <a:pos x="67601523" y="82770494"/>
                                      </a:cxn>
                                      <a:cxn ang="0">
                                        <a:pos x="63430429" y="85236253"/>
                                      </a:cxn>
                                      <a:cxn ang="0">
                                        <a:pos x="26436529" y="85628545"/>
                                      </a:cxn>
                                      <a:cxn ang="0">
                                        <a:pos x="21805066" y="83975371"/>
                                      </a:cxn>
                                      <a:cxn ang="0">
                                        <a:pos x="18496904" y="80472835"/>
                                      </a:cxn>
                                      <a:cxn ang="0">
                                        <a:pos x="17259996" y="75709505"/>
                                      </a:cxn>
                                      <a:cxn ang="0">
                                        <a:pos x="20481856" y="102132187"/>
                                      </a:cxn>
                                      <a:cxn ang="0">
                                        <a:pos x="35210319" y="100815214"/>
                                      </a:cxn>
                                      <a:cxn ang="0">
                                        <a:pos x="38058203" y="102132187"/>
                                      </a:cxn>
                                      <a:cxn ang="0">
                                        <a:pos x="38921225" y="114993283"/>
                                      </a:cxn>
                                      <a:cxn ang="0">
                                        <a:pos x="36965131" y="117795242"/>
                                      </a:cxn>
                                      <a:cxn ang="0">
                                        <a:pos x="22236577" y="118047436"/>
                                      </a:cxn>
                                      <a:cxn ang="0">
                                        <a:pos x="19820205" y="115693773"/>
                                      </a:cxn>
                                      <a:cxn ang="0">
                                        <a:pos x="48586805" y="103000777"/>
                                      </a:cxn>
                                      <a:cxn ang="0">
                                        <a:pos x="51233317" y="100871306"/>
                                      </a:cxn>
                                      <a:cxn ang="0">
                                        <a:pos x="65904336" y="101431697"/>
                                      </a:cxn>
                                      <a:cxn ang="0">
                                        <a:pos x="67543988" y="104429758"/>
                                      </a:cxn>
                                      <a:cxn ang="0">
                                        <a:pos x="66479684" y="117178758"/>
                                      </a:cxn>
                                      <a:cxn ang="0">
                                        <a:pos x="52010037" y="118215536"/>
                                      </a:cxn>
                                      <a:cxn ang="0">
                                        <a:pos x="48960781" y="116646456"/>
                                      </a:cxn>
                                      <a:cxn ang="0">
                                        <a:pos x="19676368" y="130236044"/>
                                      </a:cxn>
                                      <a:cxn ang="0">
                                        <a:pos x="21574927" y="127434086"/>
                                      </a:cxn>
                                      <a:cxn ang="0">
                                        <a:pos x="36303481" y="127181892"/>
                                      </a:cxn>
                                      <a:cxn ang="0">
                                        <a:pos x="38748621" y="129563557"/>
                                      </a:cxn>
                                      <a:cxn ang="0">
                                        <a:pos x="38460947" y="142564751"/>
                                      </a:cxn>
                                      <a:cxn ang="0">
                                        <a:pos x="35584296" y="144414026"/>
                                      </a:cxn>
                                      <a:cxn ang="0">
                                        <a:pos x="20999669" y="143601440"/>
                                      </a:cxn>
                                      <a:cxn ang="0">
                                        <a:pos x="19647601" y="130628336"/>
                                      </a:cxn>
                                      <a:cxn ang="0">
                                        <a:pos x="49392293" y="128106485"/>
                                      </a:cxn>
                                      <a:cxn ang="0">
                                        <a:pos x="63861850" y="127041794"/>
                                      </a:cxn>
                                      <a:cxn ang="0">
                                        <a:pos x="66939873" y="128610873"/>
                                      </a:cxn>
                                      <a:cxn ang="0">
                                        <a:pos x="67486453" y="141556063"/>
                                      </a:cxn>
                                      <a:cxn ang="0">
                                        <a:pos x="65300220" y="144133830"/>
                                      </a:cxn>
                                      <a:cxn ang="0">
                                        <a:pos x="50542899" y="144133830"/>
                                      </a:cxn>
                                      <a:cxn ang="0">
                                        <a:pos x="48385433" y="141556063"/>
                                      </a:cxn>
                                    </a:cxnLst>
                                    <a:pathLst>
                                      <a:path w="3056" h="5968">
                                        <a:moveTo>
                                          <a:pt x="2407" y="725"/>
                                        </a:moveTo>
                                        <a:lnTo>
                                          <a:pt x="2407" y="239"/>
                                        </a:lnTo>
                                        <a:lnTo>
                                          <a:pt x="2406" y="215"/>
                                        </a:lnTo>
                                        <a:lnTo>
                                          <a:pt x="2403" y="191"/>
                                        </a:lnTo>
                                        <a:lnTo>
                                          <a:pt x="2396" y="168"/>
                                        </a:lnTo>
                                        <a:lnTo>
                                          <a:pt x="2388" y="147"/>
                                        </a:lnTo>
                                        <a:lnTo>
                                          <a:pt x="2379" y="126"/>
                                        </a:lnTo>
                                        <a:lnTo>
                                          <a:pt x="2366" y="106"/>
                                        </a:lnTo>
                                        <a:lnTo>
                                          <a:pt x="2352" y="87"/>
                                        </a:lnTo>
                                        <a:lnTo>
                                          <a:pt x="2338" y="70"/>
                                        </a:lnTo>
                                        <a:lnTo>
                                          <a:pt x="2320" y="54"/>
                                        </a:lnTo>
                                        <a:lnTo>
                                          <a:pt x="2302" y="40"/>
                                        </a:lnTo>
                                        <a:lnTo>
                                          <a:pt x="2282" y="29"/>
                                        </a:lnTo>
                                        <a:lnTo>
                                          <a:pt x="2261" y="18"/>
                                        </a:lnTo>
                                        <a:lnTo>
                                          <a:pt x="2239" y="11"/>
                                        </a:lnTo>
                                        <a:lnTo>
                                          <a:pt x="2217" y="5"/>
                                        </a:lnTo>
                                        <a:lnTo>
                                          <a:pt x="2192" y="2"/>
                                        </a:lnTo>
                                        <a:lnTo>
                                          <a:pt x="2168" y="0"/>
                                        </a:lnTo>
                                        <a:lnTo>
                                          <a:pt x="2144" y="2"/>
                                        </a:lnTo>
                                        <a:lnTo>
                                          <a:pt x="2120" y="5"/>
                                        </a:lnTo>
                                        <a:lnTo>
                                          <a:pt x="2097" y="11"/>
                                        </a:lnTo>
                                        <a:lnTo>
                                          <a:pt x="2075" y="18"/>
                                        </a:lnTo>
                                        <a:lnTo>
                                          <a:pt x="2054" y="29"/>
                                        </a:lnTo>
                                        <a:lnTo>
                                          <a:pt x="2035" y="40"/>
                                        </a:lnTo>
                                        <a:lnTo>
                                          <a:pt x="2016" y="54"/>
                                        </a:lnTo>
                                        <a:lnTo>
                                          <a:pt x="1999" y="70"/>
                                        </a:lnTo>
                                        <a:lnTo>
                                          <a:pt x="1983" y="87"/>
                                        </a:lnTo>
                                        <a:lnTo>
                                          <a:pt x="1970" y="106"/>
                                        </a:lnTo>
                                        <a:lnTo>
                                          <a:pt x="1958" y="126"/>
                                        </a:lnTo>
                                        <a:lnTo>
                                          <a:pt x="1948" y="147"/>
                                        </a:lnTo>
                                        <a:lnTo>
                                          <a:pt x="1940" y="168"/>
                                        </a:lnTo>
                                        <a:lnTo>
                                          <a:pt x="1934" y="191"/>
                                        </a:lnTo>
                                        <a:lnTo>
                                          <a:pt x="1931" y="215"/>
                                        </a:lnTo>
                                        <a:lnTo>
                                          <a:pt x="1930" y="239"/>
                                        </a:lnTo>
                                        <a:lnTo>
                                          <a:pt x="1930" y="689"/>
                                        </a:lnTo>
                                        <a:lnTo>
                                          <a:pt x="887" y="689"/>
                                        </a:lnTo>
                                        <a:lnTo>
                                          <a:pt x="841" y="690"/>
                                        </a:lnTo>
                                        <a:lnTo>
                                          <a:pt x="795" y="693"/>
                                        </a:lnTo>
                                        <a:lnTo>
                                          <a:pt x="751" y="700"/>
                                        </a:lnTo>
                                        <a:lnTo>
                                          <a:pt x="708" y="707"/>
                                        </a:lnTo>
                                        <a:lnTo>
                                          <a:pt x="665" y="716"/>
                                        </a:lnTo>
                                        <a:lnTo>
                                          <a:pt x="623" y="729"/>
                                        </a:lnTo>
                                        <a:lnTo>
                                          <a:pt x="582" y="743"/>
                                        </a:lnTo>
                                        <a:lnTo>
                                          <a:pt x="541" y="758"/>
                                        </a:lnTo>
                                        <a:lnTo>
                                          <a:pt x="502" y="776"/>
                                        </a:lnTo>
                                        <a:lnTo>
                                          <a:pt x="464" y="796"/>
                                        </a:lnTo>
                                        <a:lnTo>
                                          <a:pt x="426" y="817"/>
                                        </a:lnTo>
                                        <a:lnTo>
                                          <a:pt x="391" y="840"/>
                                        </a:lnTo>
                                        <a:lnTo>
                                          <a:pt x="356" y="866"/>
                                        </a:lnTo>
                                        <a:lnTo>
                                          <a:pt x="322" y="892"/>
                                        </a:lnTo>
                                        <a:lnTo>
                                          <a:pt x="290" y="919"/>
                                        </a:lnTo>
                                        <a:lnTo>
                                          <a:pt x="259" y="949"/>
                                        </a:lnTo>
                                        <a:lnTo>
                                          <a:pt x="230" y="979"/>
                                        </a:lnTo>
                                        <a:lnTo>
                                          <a:pt x="203" y="1012"/>
                                        </a:lnTo>
                                        <a:lnTo>
                                          <a:pt x="176" y="1045"/>
                                        </a:lnTo>
                                        <a:lnTo>
                                          <a:pt x="151" y="1080"/>
                                        </a:lnTo>
                                        <a:lnTo>
                                          <a:pt x="128" y="1116"/>
                                        </a:lnTo>
                                        <a:lnTo>
                                          <a:pt x="107" y="1153"/>
                                        </a:lnTo>
                                        <a:lnTo>
                                          <a:pt x="87" y="1191"/>
                                        </a:lnTo>
                                        <a:lnTo>
                                          <a:pt x="69" y="1230"/>
                                        </a:lnTo>
                                        <a:lnTo>
                                          <a:pt x="53" y="1270"/>
                                        </a:lnTo>
                                        <a:lnTo>
                                          <a:pt x="40" y="1312"/>
                                        </a:lnTo>
                                        <a:lnTo>
                                          <a:pt x="27" y="1354"/>
                                        </a:lnTo>
                                        <a:lnTo>
                                          <a:pt x="18" y="1396"/>
                                        </a:lnTo>
                                        <a:lnTo>
                                          <a:pt x="9" y="1440"/>
                                        </a:lnTo>
                                        <a:lnTo>
                                          <a:pt x="4" y="1485"/>
                                        </a:lnTo>
                                        <a:lnTo>
                                          <a:pt x="1" y="1530"/>
                                        </a:lnTo>
                                        <a:lnTo>
                                          <a:pt x="0" y="1575"/>
                                        </a:lnTo>
                                        <a:lnTo>
                                          <a:pt x="0" y="5081"/>
                                        </a:lnTo>
                                        <a:lnTo>
                                          <a:pt x="1" y="5128"/>
                                        </a:lnTo>
                                        <a:lnTo>
                                          <a:pt x="4" y="5172"/>
                                        </a:lnTo>
                                        <a:lnTo>
                                          <a:pt x="9" y="5217"/>
                                        </a:lnTo>
                                        <a:lnTo>
                                          <a:pt x="18" y="5260"/>
                                        </a:lnTo>
                                        <a:lnTo>
                                          <a:pt x="27" y="5303"/>
                                        </a:lnTo>
                                        <a:lnTo>
                                          <a:pt x="40" y="5345"/>
                                        </a:lnTo>
                                        <a:lnTo>
                                          <a:pt x="53" y="5386"/>
                                        </a:lnTo>
                                        <a:lnTo>
                                          <a:pt x="69" y="5426"/>
                                        </a:lnTo>
                                        <a:lnTo>
                                          <a:pt x="87" y="5466"/>
                                        </a:lnTo>
                                        <a:lnTo>
                                          <a:pt x="107" y="5504"/>
                                        </a:lnTo>
                                        <a:lnTo>
                                          <a:pt x="128" y="5541"/>
                                        </a:lnTo>
                                        <a:lnTo>
                                          <a:pt x="151" y="5577"/>
                                        </a:lnTo>
                                        <a:lnTo>
                                          <a:pt x="176" y="5612"/>
                                        </a:lnTo>
                                        <a:lnTo>
                                          <a:pt x="203" y="5646"/>
                                        </a:lnTo>
                                        <a:lnTo>
                                          <a:pt x="230" y="5677"/>
                                        </a:lnTo>
                                        <a:lnTo>
                                          <a:pt x="259" y="5709"/>
                                        </a:lnTo>
                                        <a:lnTo>
                                          <a:pt x="290" y="5737"/>
                                        </a:lnTo>
                                        <a:lnTo>
                                          <a:pt x="322" y="5766"/>
                                        </a:lnTo>
                                        <a:lnTo>
                                          <a:pt x="356" y="5792"/>
                                        </a:lnTo>
                                        <a:lnTo>
                                          <a:pt x="391" y="5817"/>
                                        </a:lnTo>
                                        <a:lnTo>
                                          <a:pt x="426" y="5840"/>
                                        </a:lnTo>
                                        <a:lnTo>
                                          <a:pt x="464" y="5861"/>
                                        </a:lnTo>
                                        <a:lnTo>
                                          <a:pt x="502" y="5880"/>
                                        </a:lnTo>
                                        <a:lnTo>
                                          <a:pt x="541" y="5898"/>
                                        </a:lnTo>
                                        <a:lnTo>
                                          <a:pt x="582" y="5914"/>
                                        </a:lnTo>
                                        <a:lnTo>
                                          <a:pt x="623" y="5928"/>
                                        </a:lnTo>
                                        <a:lnTo>
                                          <a:pt x="665" y="5940"/>
                                        </a:lnTo>
                                        <a:lnTo>
                                          <a:pt x="708" y="5951"/>
                                        </a:lnTo>
                                        <a:lnTo>
                                          <a:pt x="751" y="5958"/>
                                        </a:lnTo>
                                        <a:lnTo>
                                          <a:pt x="795" y="5963"/>
                                        </a:lnTo>
                                        <a:lnTo>
                                          <a:pt x="841" y="5967"/>
                                        </a:lnTo>
                                        <a:lnTo>
                                          <a:pt x="887" y="5968"/>
                                        </a:lnTo>
                                        <a:lnTo>
                                          <a:pt x="2168" y="5968"/>
                                        </a:lnTo>
                                        <a:lnTo>
                                          <a:pt x="2214" y="5967"/>
                                        </a:lnTo>
                                        <a:lnTo>
                                          <a:pt x="2259" y="5963"/>
                                        </a:lnTo>
                                        <a:lnTo>
                                          <a:pt x="2303" y="5958"/>
                                        </a:lnTo>
                                        <a:lnTo>
                                          <a:pt x="2347" y="5951"/>
                                        </a:lnTo>
                                        <a:lnTo>
                                          <a:pt x="2390" y="5940"/>
                                        </a:lnTo>
                                        <a:lnTo>
                                          <a:pt x="2432" y="5928"/>
                                        </a:lnTo>
                                        <a:lnTo>
                                          <a:pt x="2473" y="5914"/>
                                        </a:lnTo>
                                        <a:lnTo>
                                          <a:pt x="2513" y="5898"/>
                                        </a:lnTo>
                                        <a:lnTo>
                                          <a:pt x="2553" y="5880"/>
                                        </a:lnTo>
                                        <a:lnTo>
                                          <a:pt x="2591" y="5861"/>
                                        </a:lnTo>
                                        <a:lnTo>
                                          <a:pt x="2628" y="5840"/>
                                        </a:lnTo>
                                        <a:lnTo>
                                          <a:pt x="2664" y="5817"/>
                                        </a:lnTo>
                                        <a:lnTo>
                                          <a:pt x="2699" y="5792"/>
                                        </a:lnTo>
                                        <a:lnTo>
                                          <a:pt x="2733" y="5766"/>
                                        </a:lnTo>
                                        <a:lnTo>
                                          <a:pt x="2764" y="5737"/>
                                        </a:lnTo>
                                        <a:lnTo>
                                          <a:pt x="2795" y="5709"/>
                                        </a:lnTo>
                                        <a:lnTo>
                                          <a:pt x="2824" y="5677"/>
                                        </a:lnTo>
                                        <a:lnTo>
                                          <a:pt x="2853" y="5646"/>
                                        </a:lnTo>
                                        <a:lnTo>
                                          <a:pt x="2879" y="5612"/>
                                        </a:lnTo>
                                        <a:lnTo>
                                          <a:pt x="2904" y="5577"/>
                                        </a:lnTo>
                                        <a:lnTo>
                                          <a:pt x="2926" y="5541"/>
                                        </a:lnTo>
                                        <a:lnTo>
                                          <a:pt x="2948" y="5504"/>
                                        </a:lnTo>
                                        <a:lnTo>
                                          <a:pt x="2967" y="5466"/>
                                        </a:lnTo>
                                        <a:lnTo>
                                          <a:pt x="2985" y="5426"/>
                                        </a:lnTo>
                                        <a:lnTo>
                                          <a:pt x="3001" y="5386"/>
                                        </a:lnTo>
                                        <a:lnTo>
                                          <a:pt x="3016" y="5345"/>
                                        </a:lnTo>
                                        <a:lnTo>
                                          <a:pt x="3027" y="5303"/>
                                        </a:lnTo>
                                        <a:lnTo>
                                          <a:pt x="3038" y="5260"/>
                                        </a:lnTo>
                                        <a:lnTo>
                                          <a:pt x="3045" y="5217"/>
                                        </a:lnTo>
                                        <a:lnTo>
                                          <a:pt x="3050" y="5172"/>
                                        </a:lnTo>
                                        <a:lnTo>
                                          <a:pt x="3054" y="5128"/>
                                        </a:lnTo>
                                        <a:lnTo>
                                          <a:pt x="3056" y="5081"/>
                                        </a:lnTo>
                                        <a:lnTo>
                                          <a:pt x="3056" y="1575"/>
                                        </a:lnTo>
                                        <a:lnTo>
                                          <a:pt x="3054" y="1537"/>
                                        </a:lnTo>
                                        <a:lnTo>
                                          <a:pt x="3052" y="1500"/>
                                        </a:lnTo>
                                        <a:lnTo>
                                          <a:pt x="3048" y="1463"/>
                                        </a:lnTo>
                                        <a:lnTo>
                                          <a:pt x="3043" y="1427"/>
                                        </a:lnTo>
                                        <a:lnTo>
                                          <a:pt x="3036" y="1390"/>
                                        </a:lnTo>
                                        <a:lnTo>
                                          <a:pt x="3027" y="1355"/>
                                        </a:lnTo>
                                        <a:lnTo>
                                          <a:pt x="3018" y="1321"/>
                                        </a:lnTo>
                                        <a:lnTo>
                                          <a:pt x="3006" y="1286"/>
                                        </a:lnTo>
                                        <a:lnTo>
                                          <a:pt x="2993" y="1252"/>
                                        </a:lnTo>
                                        <a:lnTo>
                                          <a:pt x="2980" y="1220"/>
                                        </a:lnTo>
                                        <a:lnTo>
                                          <a:pt x="2965" y="1187"/>
                                        </a:lnTo>
                                        <a:lnTo>
                                          <a:pt x="2948" y="1156"/>
                                        </a:lnTo>
                                        <a:lnTo>
                                          <a:pt x="2930" y="1125"/>
                                        </a:lnTo>
                                        <a:lnTo>
                                          <a:pt x="2913" y="1095"/>
                                        </a:lnTo>
                                        <a:lnTo>
                                          <a:pt x="2893" y="1065"/>
                                        </a:lnTo>
                                        <a:lnTo>
                                          <a:pt x="2872" y="1037"/>
                                        </a:lnTo>
                                        <a:lnTo>
                                          <a:pt x="2848" y="1010"/>
                                        </a:lnTo>
                                        <a:lnTo>
                                          <a:pt x="2825" y="983"/>
                                        </a:lnTo>
                                        <a:lnTo>
                                          <a:pt x="2801" y="958"/>
                                        </a:lnTo>
                                        <a:lnTo>
                                          <a:pt x="2776" y="933"/>
                                        </a:lnTo>
                                        <a:lnTo>
                                          <a:pt x="2750" y="910"/>
                                        </a:lnTo>
                                        <a:lnTo>
                                          <a:pt x="2723" y="887"/>
                                        </a:lnTo>
                                        <a:lnTo>
                                          <a:pt x="2695" y="866"/>
                                        </a:lnTo>
                                        <a:lnTo>
                                          <a:pt x="2666" y="846"/>
                                        </a:lnTo>
                                        <a:lnTo>
                                          <a:pt x="2636" y="826"/>
                                        </a:lnTo>
                                        <a:lnTo>
                                          <a:pt x="2606" y="808"/>
                                        </a:lnTo>
                                        <a:lnTo>
                                          <a:pt x="2574" y="791"/>
                                        </a:lnTo>
                                        <a:lnTo>
                                          <a:pt x="2543" y="775"/>
                                        </a:lnTo>
                                        <a:lnTo>
                                          <a:pt x="2510" y="760"/>
                                        </a:lnTo>
                                        <a:lnTo>
                                          <a:pt x="2476" y="748"/>
                                        </a:lnTo>
                                        <a:lnTo>
                                          <a:pt x="2442" y="735"/>
                                        </a:lnTo>
                                        <a:lnTo>
                                          <a:pt x="2407" y="725"/>
                                        </a:lnTo>
                                        <a:close/>
                                        <a:moveTo>
                                          <a:pt x="600" y="1693"/>
                                        </a:moveTo>
                                        <a:lnTo>
                                          <a:pt x="600" y="1693"/>
                                        </a:lnTo>
                                        <a:lnTo>
                                          <a:pt x="601" y="1675"/>
                                        </a:lnTo>
                                        <a:lnTo>
                                          <a:pt x="602" y="1657"/>
                                        </a:lnTo>
                                        <a:lnTo>
                                          <a:pt x="604" y="1639"/>
                                        </a:lnTo>
                                        <a:lnTo>
                                          <a:pt x="607" y="1621"/>
                                        </a:lnTo>
                                        <a:lnTo>
                                          <a:pt x="611" y="1604"/>
                                        </a:lnTo>
                                        <a:lnTo>
                                          <a:pt x="617" y="1588"/>
                                        </a:lnTo>
                                        <a:lnTo>
                                          <a:pt x="622" y="1571"/>
                                        </a:lnTo>
                                        <a:lnTo>
                                          <a:pt x="628" y="1555"/>
                                        </a:lnTo>
                                        <a:lnTo>
                                          <a:pt x="636" y="1539"/>
                                        </a:lnTo>
                                        <a:lnTo>
                                          <a:pt x="643" y="1524"/>
                                        </a:lnTo>
                                        <a:lnTo>
                                          <a:pt x="652" y="1509"/>
                                        </a:lnTo>
                                        <a:lnTo>
                                          <a:pt x="661" y="1494"/>
                                        </a:lnTo>
                                        <a:lnTo>
                                          <a:pt x="671" y="1480"/>
                                        </a:lnTo>
                                        <a:lnTo>
                                          <a:pt x="682" y="1467"/>
                                        </a:lnTo>
                                        <a:lnTo>
                                          <a:pt x="693" y="1454"/>
                                        </a:lnTo>
                                        <a:lnTo>
                                          <a:pt x="705" y="1442"/>
                                        </a:lnTo>
                                        <a:lnTo>
                                          <a:pt x="718" y="1430"/>
                                        </a:lnTo>
                                        <a:lnTo>
                                          <a:pt x="730" y="1418"/>
                                        </a:lnTo>
                                        <a:lnTo>
                                          <a:pt x="744" y="1408"/>
                                        </a:lnTo>
                                        <a:lnTo>
                                          <a:pt x="758" y="1398"/>
                                        </a:lnTo>
                                        <a:lnTo>
                                          <a:pt x="772" y="1389"/>
                                        </a:lnTo>
                                        <a:lnTo>
                                          <a:pt x="787" y="1381"/>
                                        </a:lnTo>
                                        <a:lnTo>
                                          <a:pt x="802" y="1372"/>
                                        </a:lnTo>
                                        <a:lnTo>
                                          <a:pt x="818" y="1365"/>
                                        </a:lnTo>
                                        <a:lnTo>
                                          <a:pt x="834" y="1359"/>
                                        </a:lnTo>
                                        <a:lnTo>
                                          <a:pt x="850" y="1353"/>
                                        </a:lnTo>
                                        <a:lnTo>
                                          <a:pt x="868" y="1348"/>
                                        </a:lnTo>
                                        <a:lnTo>
                                          <a:pt x="885" y="1345"/>
                                        </a:lnTo>
                                        <a:lnTo>
                                          <a:pt x="902" y="1342"/>
                                        </a:lnTo>
                                        <a:lnTo>
                                          <a:pt x="919" y="1339"/>
                                        </a:lnTo>
                                        <a:lnTo>
                                          <a:pt x="938" y="1337"/>
                                        </a:lnTo>
                                        <a:lnTo>
                                          <a:pt x="956" y="1337"/>
                                        </a:lnTo>
                                        <a:lnTo>
                                          <a:pt x="2099" y="1337"/>
                                        </a:lnTo>
                                        <a:lnTo>
                                          <a:pt x="2117" y="1337"/>
                                        </a:lnTo>
                                        <a:lnTo>
                                          <a:pt x="2136" y="1339"/>
                                        </a:lnTo>
                                        <a:lnTo>
                                          <a:pt x="2154" y="1342"/>
                                        </a:lnTo>
                                        <a:lnTo>
                                          <a:pt x="2170" y="1345"/>
                                        </a:lnTo>
                                        <a:lnTo>
                                          <a:pt x="2188" y="1348"/>
                                        </a:lnTo>
                                        <a:lnTo>
                                          <a:pt x="2205" y="1353"/>
                                        </a:lnTo>
                                        <a:lnTo>
                                          <a:pt x="2221" y="1359"/>
                                        </a:lnTo>
                                        <a:lnTo>
                                          <a:pt x="2238" y="1365"/>
                                        </a:lnTo>
                                        <a:lnTo>
                                          <a:pt x="2253" y="1372"/>
                                        </a:lnTo>
                                        <a:lnTo>
                                          <a:pt x="2268" y="1381"/>
                                        </a:lnTo>
                                        <a:lnTo>
                                          <a:pt x="2284" y="1389"/>
                                        </a:lnTo>
                                        <a:lnTo>
                                          <a:pt x="2298" y="1398"/>
                                        </a:lnTo>
                                        <a:lnTo>
                                          <a:pt x="2312" y="1408"/>
                                        </a:lnTo>
                                        <a:lnTo>
                                          <a:pt x="2325" y="1418"/>
                                        </a:lnTo>
                                        <a:lnTo>
                                          <a:pt x="2339" y="1430"/>
                                        </a:lnTo>
                                        <a:lnTo>
                                          <a:pt x="2350" y="1442"/>
                                        </a:lnTo>
                                        <a:lnTo>
                                          <a:pt x="2363" y="1454"/>
                                        </a:lnTo>
                                        <a:lnTo>
                                          <a:pt x="2373" y="1467"/>
                                        </a:lnTo>
                                        <a:lnTo>
                                          <a:pt x="2384" y="1480"/>
                                        </a:lnTo>
                                        <a:lnTo>
                                          <a:pt x="2394" y="1494"/>
                                        </a:lnTo>
                                        <a:lnTo>
                                          <a:pt x="2404" y="1509"/>
                                        </a:lnTo>
                                        <a:lnTo>
                                          <a:pt x="2412" y="1524"/>
                                        </a:lnTo>
                                        <a:lnTo>
                                          <a:pt x="2420" y="1539"/>
                                        </a:lnTo>
                                        <a:lnTo>
                                          <a:pt x="2427" y="1555"/>
                                        </a:lnTo>
                                        <a:lnTo>
                                          <a:pt x="2433" y="1571"/>
                                        </a:lnTo>
                                        <a:lnTo>
                                          <a:pt x="2438" y="1588"/>
                                        </a:lnTo>
                                        <a:lnTo>
                                          <a:pt x="2444" y="1604"/>
                                        </a:lnTo>
                                        <a:lnTo>
                                          <a:pt x="2448" y="1621"/>
                                        </a:lnTo>
                                        <a:lnTo>
                                          <a:pt x="2451" y="1639"/>
                                        </a:lnTo>
                                        <a:lnTo>
                                          <a:pt x="2453" y="1657"/>
                                        </a:lnTo>
                                        <a:lnTo>
                                          <a:pt x="2454" y="1675"/>
                                        </a:lnTo>
                                        <a:lnTo>
                                          <a:pt x="2455" y="1693"/>
                                        </a:lnTo>
                                        <a:lnTo>
                                          <a:pt x="2455" y="2702"/>
                                        </a:lnTo>
                                        <a:lnTo>
                                          <a:pt x="2454" y="2721"/>
                                        </a:lnTo>
                                        <a:lnTo>
                                          <a:pt x="2453" y="2739"/>
                                        </a:lnTo>
                                        <a:lnTo>
                                          <a:pt x="2451" y="2756"/>
                                        </a:lnTo>
                                        <a:lnTo>
                                          <a:pt x="2448" y="2774"/>
                                        </a:lnTo>
                                        <a:lnTo>
                                          <a:pt x="2444" y="2791"/>
                                        </a:lnTo>
                                        <a:lnTo>
                                          <a:pt x="2438" y="2808"/>
                                        </a:lnTo>
                                        <a:lnTo>
                                          <a:pt x="2433" y="2825"/>
                                        </a:lnTo>
                                        <a:lnTo>
                                          <a:pt x="2427" y="2840"/>
                                        </a:lnTo>
                                        <a:lnTo>
                                          <a:pt x="2420" y="2856"/>
                                        </a:lnTo>
                                        <a:lnTo>
                                          <a:pt x="2412" y="2872"/>
                                        </a:lnTo>
                                        <a:lnTo>
                                          <a:pt x="2404" y="2887"/>
                                        </a:lnTo>
                                        <a:lnTo>
                                          <a:pt x="2394" y="2901"/>
                                        </a:lnTo>
                                        <a:lnTo>
                                          <a:pt x="2384" y="2915"/>
                                        </a:lnTo>
                                        <a:lnTo>
                                          <a:pt x="2373" y="2929"/>
                                        </a:lnTo>
                                        <a:lnTo>
                                          <a:pt x="2363" y="2941"/>
                                        </a:lnTo>
                                        <a:lnTo>
                                          <a:pt x="2350" y="2954"/>
                                        </a:lnTo>
                                        <a:lnTo>
                                          <a:pt x="2339" y="2966"/>
                                        </a:lnTo>
                                        <a:lnTo>
                                          <a:pt x="2325" y="2977"/>
                                        </a:lnTo>
                                        <a:lnTo>
                                          <a:pt x="2312" y="2988"/>
                                        </a:lnTo>
                                        <a:lnTo>
                                          <a:pt x="2298" y="2997"/>
                                        </a:lnTo>
                                        <a:lnTo>
                                          <a:pt x="2284" y="3007"/>
                                        </a:lnTo>
                                        <a:lnTo>
                                          <a:pt x="2268" y="3015"/>
                                        </a:lnTo>
                                        <a:lnTo>
                                          <a:pt x="2253" y="3023"/>
                                        </a:lnTo>
                                        <a:lnTo>
                                          <a:pt x="2238" y="3030"/>
                                        </a:lnTo>
                                        <a:lnTo>
                                          <a:pt x="2221" y="3036"/>
                                        </a:lnTo>
                                        <a:lnTo>
                                          <a:pt x="2205" y="3042"/>
                                        </a:lnTo>
                                        <a:lnTo>
                                          <a:pt x="2188" y="3046"/>
                                        </a:lnTo>
                                        <a:lnTo>
                                          <a:pt x="2170" y="3051"/>
                                        </a:lnTo>
                                        <a:lnTo>
                                          <a:pt x="2154" y="3054"/>
                                        </a:lnTo>
                                        <a:lnTo>
                                          <a:pt x="2136" y="3056"/>
                                        </a:lnTo>
                                        <a:lnTo>
                                          <a:pt x="2117" y="3058"/>
                                        </a:lnTo>
                                        <a:lnTo>
                                          <a:pt x="2099" y="3058"/>
                                        </a:lnTo>
                                        <a:lnTo>
                                          <a:pt x="956" y="3058"/>
                                        </a:lnTo>
                                        <a:lnTo>
                                          <a:pt x="938" y="3058"/>
                                        </a:lnTo>
                                        <a:lnTo>
                                          <a:pt x="919" y="3056"/>
                                        </a:lnTo>
                                        <a:lnTo>
                                          <a:pt x="902" y="3054"/>
                                        </a:lnTo>
                                        <a:lnTo>
                                          <a:pt x="885" y="3051"/>
                                        </a:lnTo>
                                        <a:lnTo>
                                          <a:pt x="868" y="3046"/>
                                        </a:lnTo>
                                        <a:lnTo>
                                          <a:pt x="850" y="3042"/>
                                        </a:lnTo>
                                        <a:lnTo>
                                          <a:pt x="834" y="3036"/>
                                        </a:lnTo>
                                        <a:lnTo>
                                          <a:pt x="818" y="3030"/>
                                        </a:lnTo>
                                        <a:lnTo>
                                          <a:pt x="802" y="3023"/>
                                        </a:lnTo>
                                        <a:lnTo>
                                          <a:pt x="787" y="3015"/>
                                        </a:lnTo>
                                        <a:lnTo>
                                          <a:pt x="772" y="3007"/>
                                        </a:lnTo>
                                        <a:lnTo>
                                          <a:pt x="758" y="2997"/>
                                        </a:lnTo>
                                        <a:lnTo>
                                          <a:pt x="744" y="2988"/>
                                        </a:lnTo>
                                        <a:lnTo>
                                          <a:pt x="730" y="2977"/>
                                        </a:lnTo>
                                        <a:lnTo>
                                          <a:pt x="718" y="2966"/>
                                        </a:lnTo>
                                        <a:lnTo>
                                          <a:pt x="705" y="2954"/>
                                        </a:lnTo>
                                        <a:lnTo>
                                          <a:pt x="693" y="2941"/>
                                        </a:lnTo>
                                        <a:lnTo>
                                          <a:pt x="682" y="2929"/>
                                        </a:lnTo>
                                        <a:lnTo>
                                          <a:pt x="671" y="2915"/>
                                        </a:lnTo>
                                        <a:lnTo>
                                          <a:pt x="661" y="2901"/>
                                        </a:lnTo>
                                        <a:lnTo>
                                          <a:pt x="652" y="2887"/>
                                        </a:lnTo>
                                        <a:lnTo>
                                          <a:pt x="643" y="2872"/>
                                        </a:lnTo>
                                        <a:lnTo>
                                          <a:pt x="636" y="2856"/>
                                        </a:lnTo>
                                        <a:lnTo>
                                          <a:pt x="628" y="2840"/>
                                        </a:lnTo>
                                        <a:lnTo>
                                          <a:pt x="622" y="2825"/>
                                        </a:lnTo>
                                        <a:lnTo>
                                          <a:pt x="617" y="2808"/>
                                        </a:lnTo>
                                        <a:lnTo>
                                          <a:pt x="611" y="2791"/>
                                        </a:lnTo>
                                        <a:lnTo>
                                          <a:pt x="607" y="2774"/>
                                        </a:lnTo>
                                        <a:lnTo>
                                          <a:pt x="604" y="2756"/>
                                        </a:lnTo>
                                        <a:lnTo>
                                          <a:pt x="602" y="2739"/>
                                        </a:lnTo>
                                        <a:lnTo>
                                          <a:pt x="601" y="2721"/>
                                        </a:lnTo>
                                        <a:lnTo>
                                          <a:pt x="600" y="2702"/>
                                        </a:lnTo>
                                        <a:lnTo>
                                          <a:pt x="600" y="1693"/>
                                        </a:lnTo>
                                        <a:close/>
                                        <a:moveTo>
                                          <a:pt x="683" y="3727"/>
                                        </a:moveTo>
                                        <a:lnTo>
                                          <a:pt x="683" y="3727"/>
                                        </a:lnTo>
                                        <a:lnTo>
                                          <a:pt x="684" y="3714"/>
                                        </a:lnTo>
                                        <a:lnTo>
                                          <a:pt x="686" y="3700"/>
                                        </a:lnTo>
                                        <a:lnTo>
                                          <a:pt x="689" y="3689"/>
                                        </a:lnTo>
                                        <a:lnTo>
                                          <a:pt x="693" y="3676"/>
                                        </a:lnTo>
                                        <a:lnTo>
                                          <a:pt x="699" y="3666"/>
                                        </a:lnTo>
                                        <a:lnTo>
                                          <a:pt x="705" y="3655"/>
                                        </a:lnTo>
                                        <a:lnTo>
                                          <a:pt x="712" y="3645"/>
                                        </a:lnTo>
                                        <a:lnTo>
                                          <a:pt x="721" y="3636"/>
                                        </a:lnTo>
                                        <a:lnTo>
                                          <a:pt x="730" y="3628"/>
                                        </a:lnTo>
                                        <a:lnTo>
                                          <a:pt x="740" y="3620"/>
                                        </a:lnTo>
                                        <a:lnTo>
                                          <a:pt x="750" y="3614"/>
                                        </a:lnTo>
                                        <a:lnTo>
                                          <a:pt x="762" y="3609"/>
                                        </a:lnTo>
                                        <a:lnTo>
                                          <a:pt x="773" y="3604"/>
                                        </a:lnTo>
                                        <a:lnTo>
                                          <a:pt x="786" y="3600"/>
                                        </a:lnTo>
                                        <a:lnTo>
                                          <a:pt x="799" y="3599"/>
                                        </a:lnTo>
                                        <a:lnTo>
                                          <a:pt x="812" y="3598"/>
                                        </a:lnTo>
                                        <a:lnTo>
                                          <a:pt x="1224" y="3598"/>
                                        </a:lnTo>
                                        <a:lnTo>
                                          <a:pt x="1237" y="3599"/>
                                        </a:lnTo>
                                        <a:lnTo>
                                          <a:pt x="1251" y="3600"/>
                                        </a:lnTo>
                                        <a:lnTo>
                                          <a:pt x="1262" y="3604"/>
                                        </a:lnTo>
                                        <a:lnTo>
                                          <a:pt x="1274" y="3609"/>
                                        </a:lnTo>
                                        <a:lnTo>
                                          <a:pt x="1285" y="3614"/>
                                        </a:lnTo>
                                        <a:lnTo>
                                          <a:pt x="1296" y="3620"/>
                                        </a:lnTo>
                                        <a:lnTo>
                                          <a:pt x="1306" y="3628"/>
                                        </a:lnTo>
                                        <a:lnTo>
                                          <a:pt x="1315" y="3636"/>
                                        </a:lnTo>
                                        <a:lnTo>
                                          <a:pt x="1323" y="3645"/>
                                        </a:lnTo>
                                        <a:lnTo>
                                          <a:pt x="1331" y="3655"/>
                                        </a:lnTo>
                                        <a:lnTo>
                                          <a:pt x="1337" y="3666"/>
                                        </a:lnTo>
                                        <a:lnTo>
                                          <a:pt x="1343" y="3676"/>
                                        </a:lnTo>
                                        <a:lnTo>
                                          <a:pt x="1347" y="3689"/>
                                        </a:lnTo>
                                        <a:lnTo>
                                          <a:pt x="1350" y="3700"/>
                                        </a:lnTo>
                                        <a:lnTo>
                                          <a:pt x="1353" y="3714"/>
                                        </a:lnTo>
                                        <a:lnTo>
                                          <a:pt x="1353" y="3727"/>
                                        </a:lnTo>
                                        <a:lnTo>
                                          <a:pt x="1353" y="4091"/>
                                        </a:lnTo>
                                        <a:lnTo>
                                          <a:pt x="1353" y="4104"/>
                                        </a:lnTo>
                                        <a:lnTo>
                                          <a:pt x="1350" y="4116"/>
                                        </a:lnTo>
                                        <a:lnTo>
                                          <a:pt x="1347" y="4129"/>
                                        </a:lnTo>
                                        <a:lnTo>
                                          <a:pt x="1343" y="4141"/>
                                        </a:lnTo>
                                        <a:lnTo>
                                          <a:pt x="1337" y="4152"/>
                                        </a:lnTo>
                                        <a:lnTo>
                                          <a:pt x="1331" y="4163"/>
                                        </a:lnTo>
                                        <a:lnTo>
                                          <a:pt x="1323" y="4172"/>
                                        </a:lnTo>
                                        <a:lnTo>
                                          <a:pt x="1315" y="4182"/>
                                        </a:lnTo>
                                        <a:lnTo>
                                          <a:pt x="1306" y="4190"/>
                                        </a:lnTo>
                                        <a:lnTo>
                                          <a:pt x="1296" y="4197"/>
                                        </a:lnTo>
                                        <a:lnTo>
                                          <a:pt x="1285" y="4204"/>
                                        </a:lnTo>
                                        <a:lnTo>
                                          <a:pt x="1274" y="4209"/>
                                        </a:lnTo>
                                        <a:lnTo>
                                          <a:pt x="1262" y="4213"/>
                                        </a:lnTo>
                                        <a:lnTo>
                                          <a:pt x="1251" y="4216"/>
                                        </a:lnTo>
                                        <a:lnTo>
                                          <a:pt x="1237" y="4218"/>
                                        </a:lnTo>
                                        <a:lnTo>
                                          <a:pt x="1224" y="4219"/>
                                        </a:lnTo>
                                        <a:lnTo>
                                          <a:pt x="812" y="4219"/>
                                        </a:lnTo>
                                        <a:lnTo>
                                          <a:pt x="799" y="4218"/>
                                        </a:lnTo>
                                        <a:lnTo>
                                          <a:pt x="786" y="4216"/>
                                        </a:lnTo>
                                        <a:lnTo>
                                          <a:pt x="773" y="4213"/>
                                        </a:lnTo>
                                        <a:lnTo>
                                          <a:pt x="762" y="4209"/>
                                        </a:lnTo>
                                        <a:lnTo>
                                          <a:pt x="750" y="4204"/>
                                        </a:lnTo>
                                        <a:lnTo>
                                          <a:pt x="740" y="4197"/>
                                        </a:lnTo>
                                        <a:lnTo>
                                          <a:pt x="730" y="4190"/>
                                        </a:lnTo>
                                        <a:lnTo>
                                          <a:pt x="721" y="4182"/>
                                        </a:lnTo>
                                        <a:lnTo>
                                          <a:pt x="712" y="4172"/>
                                        </a:lnTo>
                                        <a:lnTo>
                                          <a:pt x="705" y="4163"/>
                                        </a:lnTo>
                                        <a:lnTo>
                                          <a:pt x="699" y="4152"/>
                                        </a:lnTo>
                                        <a:lnTo>
                                          <a:pt x="693" y="4141"/>
                                        </a:lnTo>
                                        <a:lnTo>
                                          <a:pt x="689" y="4129"/>
                                        </a:lnTo>
                                        <a:lnTo>
                                          <a:pt x="686" y="4116"/>
                                        </a:lnTo>
                                        <a:lnTo>
                                          <a:pt x="684" y="4104"/>
                                        </a:lnTo>
                                        <a:lnTo>
                                          <a:pt x="683" y="4091"/>
                                        </a:lnTo>
                                        <a:lnTo>
                                          <a:pt x="683" y="3727"/>
                                        </a:lnTo>
                                        <a:close/>
                                        <a:moveTo>
                                          <a:pt x="1679" y="3727"/>
                                        </a:moveTo>
                                        <a:lnTo>
                                          <a:pt x="1679" y="3727"/>
                                        </a:lnTo>
                                        <a:lnTo>
                                          <a:pt x="1679" y="3714"/>
                                        </a:lnTo>
                                        <a:lnTo>
                                          <a:pt x="1682" y="3700"/>
                                        </a:lnTo>
                                        <a:lnTo>
                                          <a:pt x="1685" y="3689"/>
                                        </a:lnTo>
                                        <a:lnTo>
                                          <a:pt x="1689" y="3676"/>
                                        </a:lnTo>
                                        <a:lnTo>
                                          <a:pt x="1695" y="3666"/>
                                        </a:lnTo>
                                        <a:lnTo>
                                          <a:pt x="1702" y="3655"/>
                                        </a:lnTo>
                                        <a:lnTo>
                                          <a:pt x="1709" y="3645"/>
                                        </a:lnTo>
                                        <a:lnTo>
                                          <a:pt x="1717" y="3636"/>
                                        </a:lnTo>
                                        <a:lnTo>
                                          <a:pt x="1726" y="3628"/>
                                        </a:lnTo>
                                        <a:lnTo>
                                          <a:pt x="1736" y="3620"/>
                                        </a:lnTo>
                                        <a:lnTo>
                                          <a:pt x="1747" y="3614"/>
                                        </a:lnTo>
                                        <a:lnTo>
                                          <a:pt x="1757" y="3609"/>
                                        </a:lnTo>
                                        <a:lnTo>
                                          <a:pt x="1770" y="3604"/>
                                        </a:lnTo>
                                        <a:lnTo>
                                          <a:pt x="1781" y="3600"/>
                                        </a:lnTo>
                                        <a:lnTo>
                                          <a:pt x="1794" y="3599"/>
                                        </a:lnTo>
                                        <a:lnTo>
                                          <a:pt x="1808" y="3598"/>
                                        </a:lnTo>
                                        <a:lnTo>
                                          <a:pt x="2220" y="3598"/>
                                        </a:lnTo>
                                        <a:lnTo>
                                          <a:pt x="2233" y="3599"/>
                                        </a:lnTo>
                                        <a:lnTo>
                                          <a:pt x="2246" y="3600"/>
                                        </a:lnTo>
                                        <a:lnTo>
                                          <a:pt x="2259" y="3604"/>
                                        </a:lnTo>
                                        <a:lnTo>
                                          <a:pt x="2270" y="3609"/>
                                        </a:lnTo>
                                        <a:lnTo>
                                          <a:pt x="2281" y="3614"/>
                                        </a:lnTo>
                                        <a:lnTo>
                                          <a:pt x="2291" y="3620"/>
                                        </a:lnTo>
                                        <a:lnTo>
                                          <a:pt x="2302" y="3628"/>
                                        </a:lnTo>
                                        <a:lnTo>
                                          <a:pt x="2311" y="3636"/>
                                        </a:lnTo>
                                        <a:lnTo>
                                          <a:pt x="2319" y="3645"/>
                                        </a:lnTo>
                                        <a:lnTo>
                                          <a:pt x="2327" y="3655"/>
                                        </a:lnTo>
                                        <a:lnTo>
                                          <a:pt x="2333" y="3666"/>
                                        </a:lnTo>
                                        <a:lnTo>
                                          <a:pt x="2339" y="3676"/>
                                        </a:lnTo>
                                        <a:lnTo>
                                          <a:pt x="2343" y="3689"/>
                                        </a:lnTo>
                                        <a:lnTo>
                                          <a:pt x="2346" y="3700"/>
                                        </a:lnTo>
                                        <a:lnTo>
                                          <a:pt x="2348" y="3714"/>
                                        </a:lnTo>
                                        <a:lnTo>
                                          <a:pt x="2348" y="3727"/>
                                        </a:lnTo>
                                        <a:lnTo>
                                          <a:pt x="2348" y="4091"/>
                                        </a:lnTo>
                                        <a:lnTo>
                                          <a:pt x="2348" y="4104"/>
                                        </a:lnTo>
                                        <a:lnTo>
                                          <a:pt x="2346" y="4116"/>
                                        </a:lnTo>
                                        <a:lnTo>
                                          <a:pt x="2343" y="4129"/>
                                        </a:lnTo>
                                        <a:lnTo>
                                          <a:pt x="2339" y="4141"/>
                                        </a:lnTo>
                                        <a:lnTo>
                                          <a:pt x="2333" y="4152"/>
                                        </a:lnTo>
                                        <a:lnTo>
                                          <a:pt x="2327" y="4163"/>
                                        </a:lnTo>
                                        <a:lnTo>
                                          <a:pt x="2319" y="4172"/>
                                        </a:lnTo>
                                        <a:lnTo>
                                          <a:pt x="2311" y="4182"/>
                                        </a:lnTo>
                                        <a:lnTo>
                                          <a:pt x="2302" y="4190"/>
                                        </a:lnTo>
                                        <a:lnTo>
                                          <a:pt x="2291" y="4197"/>
                                        </a:lnTo>
                                        <a:lnTo>
                                          <a:pt x="2281" y="4204"/>
                                        </a:lnTo>
                                        <a:lnTo>
                                          <a:pt x="2270" y="4209"/>
                                        </a:lnTo>
                                        <a:lnTo>
                                          <a:pt x="2259" y="4213"/>
                                        </a:lnTo>
                                        <a:lnTo>
                                          <a:pt x="2246" y="4216"/>
                                        </a:lnTo>
                                        <a:lnTo>
                                          <a:pt x="2233" y="4218"/>
                                        </a:lnTo>
                                        <a:lnTo>
                                          <a:pt x="2220" y="4219"/>
                                        </a:lnTo>
                                        <a:lnTo>
                                          <a:pt x="1808" y="4219"/>
                                        </a:lnTo>
                                        <a:lnTo>
                                          <a:pt x="1794" y="4218"/>
                                        </a:lnTo>
                                        <a:lnTo>
                                          <a:pt x="1781" y="4216"/>
                                        </a:lnTo>
                                        <a:lnTo>
                                          <a:pt x="1770" y="4213"/>
                                        </a:lnTo>
                                        <a:lnTo>
                                          <a:pt x="1757" y="4209"/>
                                        </a:lnTo>
                                        <a:lnTo>
                                          <a:pt x="1747" y="4204"/>
                                        </a:lnTo>
                                        <a:lnTo>
                                          <a:pt x="1736" y="4197"/>
                                        </a:lnTo>
                                        <a:lnTo>
                                          <a:pt x="1726" y="4190"/>
                                        </a:lnTo>
                                        <a:lnTo>
                                          <a:pt x="1717" y="4182"/>
                                        </a:lnTo>
                                        <a:lnTo>
                                          <a:pt x="1709" y="4172"/>
                                        </a:lnTo>
                                        <a:lnTo>
                                          <a:pt x="1702" y="4163"/>
                                        </a:lnTo>
                                        <a:lnTo>
                                          <a:pt x="1695" y="4152"/>
                                        </a:lnTo>
                                        <a:lnTo>
                                          <a:pt x="1689" y="4141"/>
                                        </a:lnTo>
                                        <a:lnTo>
                                          <a:pt x="1685" y="4129"/>
                                        </a:lnTo>
                                        <a:lnTo>
                                          <a:pt x="1682" y="4116"/>
                                        </a:lnTo>
                                        <a:lnTo>
                                          <a:pt x="1679" y="4104"/>
                                        </a:lnTo>
                                        <a:lnTo>
                                          <a:pt x="1679" y="4091"/>
                                        </a:lnTo>
                                        <a:lnTo>
                                          <a:pt x="1679" y="3727"/>
                                        </a:lnTo>
                                        <a:close/>
                                        <a:moveTo>
                                          <a:pt x="683" y="4662"/>
                                        </a:moveTo>
                                        <a:lnTo>
                                          <a:pt x="683" y="4662"/>
                                        </a:lnTo>
                                        <a:lnTo>
                                          <a:pt x="684" y="4648"/>
                                        </a:lnTo>
                                        <a:lnTo>
                                          <a:pt x="686" y="4636"/>
                                        </a:lnTo>
                                        <a:lnTo>
                                          <a:pt x="689" y="4624"/>
                                        </a:lnTo>
                                        <a:lnTo>
                                          <a:pt x="693" y="4611"/>
                                        </a:lnTo>
                                        <a:lnTo>
                                          <a:pt x="699" y="4601"/>
                                        </a:lnTo>
                                        <a:lnTo>
                                          <a:pt x="705" y="4590"/>
                                        </a:lnTo>
                                        <a:lnTo>
                                          <a:pt x="712" y="4580"/>
                                        </a:lnTo>
                                        <a:lnTo>
                                          <a:pt x="721" y="4572"/>
                                        </a:lnTo>
                                        <a:lnTo>
                                          <a:pt x="730" y="4563"/>
                                        </a:lnTo>
                                        <a:lnTo>
                                          <a:pt x="740" y="4556"/>
                                        </a:lnTo>
                                        <a:lnTo>
                                          <a:pt x="750" y="4548"/>
                                        </a:lnTo>
                                        <a:lnTo>
                                          <a:pt x="762" y="4543"/>
                                        </a:lnTo>
                                        <a:lnTo>
                                          <a:pt x="773" y="4539"/>
                                        </a:lnTo>
                                        <a:lnTo>
                                          <a:pt x="786" y="4536"/>
                                        </a:lnTo>
                                        <a:lnTo>
                                          <a:pt x="799" y="4534"/>
                                        </a:lnTo>
                                        <a:lnTo>
                                          <a:pt x="812" y="4534"/>
                                        </a:lnTo>
                                        <a:lnTo>
                                          <a:pt x="1224" y="4534"/>
                                        </a:lnTo>
                                        <a:lnTo>
                                          <a:pt x="1237" y="4534"/>
                                        </a:lnTo>
                                        <a:lnTo>
                                          <a:pt x="1251" y="4536"/>
                                        </a:lnTo>
                                        <a:lnTo>
                                          <a:pt x="1262" y="4539"/>
                                        </a:lnTo>
                                        <a:lnTo>
                                          <a:pt x="1274" y="4543"/>
                                        </a:lnTo>
                                        <a:lnTo>
                                          <a:pt x="1285" y="4548"/>
                                        </a:lnTo>
                                        <a:lnTo>
                                          <a:pt x="1296" y="4556"/>
                                        </a:lnTo>
                                        <a:lnTo>
                                          <a:pt x="1306" y="4563"/>
                                        </a:lnTo>
                                        <a:lnTo>
                                          <a:pt x="1315" y="4572"/>
                                        </a:lnTo>
                                        <a:lnTo>
                                          <a:pt x="1323" y="4580"/>
                                        </a:lnTo>
                                        <a:lnTo>
                                          <a:pt x="1331" y="4590"/>
                                        </a:lnTo>
                                        <a:lnTo>
                                          <a:pt x="1337" y="4601"/>
                                        </a:lnTo>
                                        <a:lnTo>
                                          <a:pt x="1343" y="4611"/>
                                        </a:lnTo>
                                        <a:lnTo>
                                          <a:pt x="1347" y="4624"/>
                                        </a:lnTo>
                                        <a:lnTo>
                                          <a:pt x="1350" y="4636"/>
                                        </a:lnTo>
                                        <a:lnTo>
                                          <a:pt x="1353" y="4648"/>
                                        </a:lnTo>
                                        <a:lnTo>
                                          <a:pt x="1353" y="4662"/>
                                        </a:lnTo>
                                        <a:lnTo>
                                          <a:pt x="1353" y="5026"/>
                                        </a:lnTo>
                                        <a:lnTo>
                                          <a:pt x="1353" y="5039"/>
                                        </a:lnTo>
                                        <a:lnTo>
                                          <a:pt x="1350" y="5052"/>
                                        </a:lnTo>
                                        <a:lnTo>
                                          <a:pt x="1347" y="5064"/>
                                        </a:lnTo>
                                        <a:lnTo>
                                          <a:pt x="1343" y="5076"/>
                                        </a:lnTo>
                                        <a:lnTo>
                                          <a:pt x="1337" y="5088"/>
                                        </a:lnTo>
                                        <a:lnTo>
                                          <a:pt x="1331" y="5098"/>
                                        </a:lnTo>
                                        <a:lnTo>
                                          <a:pt x="1323" y="5108"/>
                                        </a:lnTo>
                                        <a:lnTo>
                                          <a:pt x="1315" y="5117"/>
                                        </a:lnTo>
                                        <a:lnTo>
                                          <a:pt x="1306" y="5125"/>
                                        </a:lnTo>
                                        <a:lnTo>
                                          <a:pt x="1296" y="5133"/>
                                        </a:lnTo>
                                        <a:lnTo>
                                          <a:pt x="1285" y="5139"/>
                                        </a:lnTo>
                                        <a:lnTo>
                                          <a:pt x="1274" y="5144"/>
                                        </a:lnTo>
                                        <a:lnTo>
                                          <a:pt x="1262" y="5149"/>
                                        </a:lnTo>
                                        <a:lnTo>
                                          <a:pt x="1251" y="5152"/>
                                        </a:lnTo>
                                        <a:lnTo>
                                          <a:pt x="1237" y="5154"/>
                                        </a:lnTo>
                                        <a:lnTo>
                                          <a:pt x="1224" y="5155"/>
                                        </a:lnTo>
                                        <a:lnTo>
                                          <a:pt x="812" y="5155"/>
                                        </a:lnTo>
                                        <a:lnTo>
                                          <a:pt x="799" y="5154"/>
                                        </a:lnTo>
                                        <a:lnTo>
                                          <a:pt x="786" y="5152"/>
                                        </a:lnTo>
                                        <a:lnTo>
                                          <a:pt x="773" y="5149"/>
                                        </a:lnTo>
                                        <a:lnTo>
                                          <a:pt x="762" y="5144"/>
                                        </a:lnTo>
                                        <a:lnTo>
                                          <a:pt x="750" y="5139"/>
                                        </a:lnTo>
                                        <a:lnTo>
                                          <a:pt x="740" y="5133"/>
                                        </a:lnTo>
                                        <a:lnTo>
                                          <a:pt x="730" y="5125"/>
                                        </a:lnTo>
                                        <a:lnTo>
                                          <a:pt x="721" y="5117"/>
                                        </a:lnTo>
                                        <a:lnTo>
                                          <a:pt x="712" y="5108"/>
                                        </a:lnTo>
                                        <a:lnTo>
                                          <a:pt x="705" y="5098"/>
                                        </a:lnTo>
                                        <a:lnTo>
                                          <a:pt x="699" y="5088"/>
                                        </a:lnTo>
                                        <a:lnTo>
                                          <a:pt x="693" y="5076"/>
                                        </a:lnTo>
                                        <a:lnTo>
                                          <a:pt x="689" y="5064"/>
                                        </a:lnTo>
                                        <a:lnTo>
                                          <a:pt x="686" y="5052"/>
                                        </a:lnTo>
                                        <a:lnTo>
                                          <a:pt x="684" y="5039"/>
                                        </a:lnTo>
                                        <a:lnTo>
                                          <a:pt x="683" y="5026"/>
                                        </a:lnTo>
                                        <a:lnTo>
                                          <a:pt x="683" y="4662"/>
                                        </a:lnTo>
                                        <a:close/>
                                        <a:moveTo>
                                          <a:pt x="1679" y="4662"/>
                                        </a:moveTo>
                                        <a:lnTo>
                                          <a:pt x="1679" y="4662"/>
                                        </a:lnTo>
                                        <a:lnTo>
                                          <a:pt x="1679" y="4648"/>
                                        </a:lnTo>
                                        <a:lnTo>
                                          <a:pt x="1682" y="4636"/>
                                        </a:lnTo>
                                        <a:lnTo>
                                          <a:pt x="1685" y="4624"/>
                                        </a:lnTo>
                                        <a:lnTo>
                                          <a:pt x="1689" y="4611"/>
                                        </a:lnTo>
                                        <a:lnTo>
                                          <a:pt x="1695" y="4601"/>
                                        </a:lnTo>
                                        <a:lnTo>
                                          <a:pt x="1702" y="4590"/>
                                        </a:lnTo>
                                        <a:lnTo>
                                          <a:pt x="1709" y="4580"/>
                                        </a:lnTo>
                                        <a:lnTo>
                                          <a:pt x="1717" y="4572"/>
                                        </a:lnTo>
                                        <a:lnTo>
                                          <a:pt x="1726" y="4563"/>
                                        </a:lnTo>
                                        <a:lnTo>
                                          <a:pt x="1736" y="4556"/>
                                        </a:lnTo>
                                        <a:lnTo>
                                          <a:pt x="1747" y="4548"/>
                                        </a:lnTo>
                                        <a:lnTo>
                                          <a:pt x="1757" y="4543"/>
                                        </a:lnTo>
                                        <a:lnTo>
                                          <a:pt x="1770" y="4539"/>
                                        </a:lnTo>
                                        <a:lnTo>
                                          <a:pt x="1781" y="4536"/>
                                        </a:lnTo>
                                        <a:lnTo>
                                          <a:pt x="1794" y="4534"/>
                                        </a:lnTo>
                                        <a:lnTo>
                                          <a:pt x="1808" y="4534"/>
                                        </a:lnTo>
                                        <a:lnTo>
                                          <a:pt x="2220" y="4534"/>
                                        </a:lnTo>
                                        <a:lnTo>
                                          <a:pt x="2233" y="4534"/>
                                        </a:lnTo>
                                        <a:lnTo>
                                          <a:pt x="2246" y="4536"/>
                                        </a:lnTo>
                                        <a:lnTo>
                                          <a:pt x="2259" y="4539"/>
                                        </a:lnTo>
                                        <a:lnTo>
                                          <a:pt x="2270" y="4543"/>
                                        </a:lnTo>
                                        <a:lnTo>
                                          <a:pt x="2281" y="4548"/>
                                        </a:lnTo>
                                        <a:lnTo>
                                          <a:pt x="2291" y="4556"/>
                                        </a:lnTo>
                                        <a:lnTo>
                                          <a:pt x="2302" y="4563"/>
                                        </a:lnTo>
                                        <a:lnTo>
                                          <a:pt x="2311" y="4572"/>
                                        </a:lnTo>
                                        <a:lnTo>
                                          <a:pt x="2319" y="4580"/>
                                        </a:lnTo>
                                        <a:lnTo>
                                          <a:pt x="2327" y="4590"/>
                                        </a:lnTo>
                                        <a:lnTo>
                                          <a:pt x="2333" y="4601"/>
                                        </a:lnTo>
                                        <a:lnTo>
                                          <a:pt x="2339" y="4611"/>
                                        </a:lnTo>
                                        <a:lnTo>
                                          <a:pt x="2343" y="4624"/>
                                        </a:lnTo>
                                        <a:lnTo>
                                          <a:pt x="2346" y="4636"/>
                                        </a:lnTo>
                                        <a:lnTo>
                                          <a:pt x="2348" y="4648"/>
                                        </a:lnTo>
                                        <a:lnTo>
                                          <a:pt x="2348" y="4662"/>
                                        </a:lnTo>
                                        <a:lnTo>
                                          <a:pt x="2348" y="5026"/>
                                        </a:lnTo>
                                        <a:lnTo>
                                          <a:pt x="2348" y="5039"/>
                                        </a:lnTo>
                                        <a:lnTo>
                                          <a:pt x="2346" y="5052"/>
                                        </a:lnTo>
                                        <a:lnTo>
                                          <a:pt x="2343" y="5064"/>
                                        </a:lnTo>
                                        <a:lnTo>
                                          <a:pt x="2339" y="5076"/>
                                        </a:lnTo>
                                        <a:lnTo>
                                          <a:pt x="2333" y="5088"/>
                                        </a:lnTo>
                                        <a:lnTo>
                                          <a:pt x="2327" y="5098"/>
                                        </a:lnTo>
                                        <a:lnTo>
                                          <a:pt x="2319" y="5108"/>
                                        </a:lnTo>
                                        <a:lnTo>
                                          <a:pt x="2311" y="5117"/>
                                        </a:lnTo>
                                        <a:lnTo>
                                          <a:pt x="2302" y="5125"/>
                                        </a:lnTo>
                                        <a:lnTo>
                                          <a:pt x="2291" y="5133"/>
                                        </a:lnTo>
                                        <a:lnTo>
                                          <a:pt x="2281" y="5139"/>
                                        </a:lnTo>
                                        <a:lnTo>
                                          <a:pt x="2270" y="5144"/>
                                        </a:lnTo>
                                        <a:lnTo>
                                          <a:pt x="2259" y="5149"/>
                                        </a:lnTo>
                                        <a:lnTo>
                                          <a:pt x="2246" y="5152"/>
                                        </a:lnTo>
                                        <a:lnTo>
                                          <a:pt x="2233" y="5154"/>
                                        </a:lnTo>
                                        <a:lnTo>
                                          <a:pt x="2220" y="5155"/>
                                        </a:lnTo>
                                        <a:lnTo>
                                          <a:pt x="1808" y="5155"/>
                                        </a:lnTo>
                                        <a:lnTo>
                                          <a:pt x="1794" y="5154"/>
                                        </a:lnTo>
                                        <a:lnTo>
                                          <a:pt x="1781" y="5152"/>
                                        </a:lnTo>
                                        <a:lnTo>
                                          <a:pt x="1770" y="5149"/>
                                        </a:lnTo>
                                        <a:lnTo>
                                          <a:pt x="1757" y="5144"/>
                                        </a:lnTo>
                                        <a:lnTo>
                                          <a:pt x="1747" y="5139"/>
                                        </a:lnTo>
                                        <a:lnTo>
                                          <a:pt x="1736" y="5133"/>
                                        </a:lnTo>
                                        <a:lnTo>
                                          <a:pt x="1726" y="5125"/>
                                        </a:lnTo>
                                        <a:lnTo>
                                          <a:pt x="1717" y="5117"/>
                                        </a:lnTo>
                                        <a:lnTo>
                                          <a:pt x="1709" y="5108"/>
                                        </a:lnTo>
                                        <a:lnTo>
                                          <a:pt x="1702" y="5098"/>
                                        </a:lnTo>
                                        <a:lnTo>
                                          <a:pt x="1695" y="5088"/>
                                        </a:lnTo>
                                        <a:lnTo>
                                          <a:pt x="1689" y="5076"/>
                                        </a:lnTo>
                                        <a:lnTo>
                                          <a:pt x="1685" y="5064"/>
                                        </a:lnTo>
                                        <a:lnTo>
                                          <a:pt x="1682" y="5052"/>
                                        </a:lnTo>
                                        <a:lnTo>
                                          <a:pt x="1679" y="5039"/>
                                        </a:lnTo>
                                        <a:lnTo>
                                          <a:pt x="1679" y="5026"/>
                                        </a:lnTo>
                                        <a:lnTo>
                                          <a:pt x="1679" y="46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36" name="文本框 13"/>
                              <wps:cNvSpPr txBox="1"/>
                              <wps:spPr>
                                <a:xfrm>
                                  <a:off x="1723" y="4667"/>
                                  <a:ext cx="3158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9A19D36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textAlignment w:val="auto"/>
                                      <w:rPr>
                                        <w:rFonts w:hint="default" w:ascii="汉仪旗黑-60简" w:hAnsi="汉仪旗黑-60简" w:eastAsia="汉仪旗黑-60简" w:cs="汉仪旗黑-60简"/>
                                        <w:color w:val="000000" w:themeColor="text1"/>
                                        <w:sz w:val="22"/>
                                        <w:szCs w:val="22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60简" w:hAnsi="汉仪旗黑-60简" w:eastAsia="汉仪旗黑-60简" w:cs="汉仪旗黑-60简"/>
                                        <w:color w:val="000000" w:themeColor="text1"/>
                                        <w:sz w:val="22"/>
                                        <w:szCs w:val="22"/>
                                        <w:lang w:val="en-US" w:eastAsia="zh-CN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电话：138-0000-0001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    <a:sp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3pt;margin-top:-38.85pt;height:119.75pt;width:367.4pt;z-index:251662336;mso-width-relative:page;mso-height-relative:page;" coordorigin="5776,1108" coordsize="7348,2395" o:gfxdata="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">
                <o:lock v:ext="edit" aspectratio="f"/>
                <v:shape id="文本框 13" o:spid="_x0000_s1026" o:spt="202" type="#_x0000_t202" style="position:absolute;left:5776;top:1108;height:954;width:7286;" filled="f" stroked="f" coordsize="21600,21600" o:gfxdata="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Bf0yO2AAAA2g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3EF748F2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800" w:lineRule="exact"/>
                          <w:textAlignment w:val="auto"/>
                          <w:rPr>
                            <w:rFonts w:hint="default" w:ascii="汉仪旗黑-60简" w:hAnsi="汉仪旗黑-60简" w:eastAsia="汉仪旗黑-60简" w:cs="汉仪旗黑-60简"/>
                            <w:b w:val="0"/>
                            <w:bCs w:val="0"/>
                            <w:color w:val="000000" w:themeColor="text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b w:val="0"/>
                            <w:bCs w:val="0"/>
                            <w:color w:val="000000" w:themeColor="text1"/>
                            <w:sz w:val="72"/>
                            <w:szCs w:val="7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稻小壳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b w:val="0"/>
                            <w:bCs w:val="0"/>
                            <w:color w:val="000000" w:themeColor="text1"/>
                            <w:sz w:val="50"/>
                            <w:szCs w:val="5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b w:val="0"/>
                            <w:bCs w:val="0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求职意向：猎头顾问</w:t>
                        </w:r>
                      </w:p>
                    </w:txbxContent>
                  </v:textbox>
                </v:shape>
                <v:group id="_x0000_s1026" o:spid="_x0000_s1026" o:spt="203" style="position:absolute;left:5848;top:2281;height:1222;width:7276;" coordorigin="6693,2402" coordsize="7276,1222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group id="组合 30" o:spid="_x0000_s1026" o:spt="203" style="position:absolute;left:6693;top:2442;height:474;width:2792;" coordorigin="1435,2503" coordsize="2792,47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21" o:spid="_x0000_s1026" o:spt="203" style="position:absolute;left:1435;top:2570;height:340;width:340;" coordorigin="10320,6871" coordsize="396,39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椭圆 17" o:spid="_x0000_s1026" o:spt="3" type="#_x0000_t3" style="position:absolute;left:10320;top:6871;height:397;width:397;v-text-anchor:middle;" fillcolor="#595959 [2109]" filled="t" stroked="f" coordsize="21600,21600" o:gfxdata="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lMXE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Freeform 5" o:spid="_x0000_s1026" o:spt="100" style="position:absolute;left:10435;top:6985;height:169;width:168;" fillcolor="#FFFFFF [3212]" filled="t" stroked="f" coordsize="2782,3069" o:gfxdata="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0MzdugAAANwA&#10;AAAPAAAAAAAAAAEAIAAAACIAAABkcnMvZG93bnJldi54bWxQSwECFAAUAAAACACHTuJAMy8FnjsA&#10;AAA5AAAAEAAAAAAAAAABACAAAAAJAQAAZHJzL3NoYXBleG1sLnhtbFBLBQYAAAAABgAGAFsBAACz&#10;AwAAAAA=&#10;" path="m2782,2964c2782,2991,2772,3018,2751,3039c2731,3059,2704,3069,2677,3069c105,3069,105,3069,105,3069c78,3069,51,3059,31,3039c10,3018,0,2991,0,2964c0,422,0,422,0,422c0,395,10,368,31,348c51,328,78,317,105,317c428,317,428,317,428,317c428,423,428,423,428,423c428,599,572,741,749,741c926,741,1070,599,1070,423c1070,317,1070,317,1070,317c1712,317,1712,317,1712,317c1712,423,1712,423,1712,423c1712,599,1856,741,2033,741c2210,741,2354,599,2354,423c2354,317,2354,317,2354,317c2677,317,2677,317,2677,317c2704,317,2731,328,2751,348c2772,368,2782,395,2782,422c2782,2964,2782,2964,2782,2964xm2568,1058c214,1058,214,1058,214,1058c214,2858,214,2858,214,2858c2568,2858,2568,2858,2568,2858c2568,1058,2568,1058,2568,1058xm749,1587c428,1587,428,1587,428,1587c428,1270,428,1270,428,1270c749,1270,749,1270,749,1270l749,1587xm749,2117c428,2117,428,2117,428,2117c428,1799,428,1799,428,1799c749,1799,749,1799,749,1799l749,2117xm749,2646c428,2646,428,2646,428,2646c428,2328,428,2328,428,2328c749,2328,749,2328,749,2328l749,2646xm1284,1587c963,1587,963,1587,963,1587c963,1270,963,1270,963,1270c1284,1270,1284,1270,1284,1270l1284,1587xm1284,2117c963,2117,963,2117,963,2117c963,1799,963,1799,963,1799c1284,1799,1284,1799,1284,1799l1284,2117xm1284,2646c963,2646,963,2646,963,2646c963,2328,963,2328,963,2328c1284,2328,1284,2328,1284,2328l1284,2646xm1819,1587c1498,1587,1498,1587,1498,1587c1498,1270,1498,1270,1498,1270c1819,1270,1819,1270,1819,1270l1819,1587xm1819,2117c1498,2117,1498,2117,1498,2117c1498,1799,1498,1799,1498,1799c1819,1799,1819,1799,1819,1799l1819,2117xm1819,2646c1498,2646,1498,2646,1498,2646c1498,2328,1498,2328,1498,2328c1819,2328,1819,2328,1819,2328l1819,2646xm2354,1587c2033,1587,2033,1587,2033,1587c2033,1270,2033,1270,2033,1270c2354,1270,2354,1270,2354,1270l2354,1587xm2354,2117c2033,2117,2033,2117,2033,2117c2033,1799,2033,1799,2033,1799c2354,1799,2354,1799,2354,1799l2354,2117xm2354,2646c2033,2646,2033,2646,2033,2646c2033,2328,2033,2328,2033,2328c2354,2328,2354,2328,2354,2328l2354,2646xm2030,635c1914,635,1819,542,1819,426c1819,208,1819,208,1819,208c1819,93,1914,0,2030,0c2146,0,2240,93,2240,208c2240,426,2240,426,2240,426c2240,542,2146,635,2030,635xm746,635c630,635,535,542,535,426c535,208,535,208,535,208c535,93,630,0,746,0c862,0,957,93,957,208c957,426,957,426,957,426c957,542,862,635,746,635xe">
                        <v:path textboxrect="0,0,2782,3069" o:connectlocs="166,167;6,169;0,163;1,19;25,17;45,40;64,17;103,23;142,23;161,17;168,23;155,58;12,157;155,58;25,87;45,69;45,116;25,99;45,116;25,145;45,128;77,87;58,69;77,87;58,116;77,99;77,145;58,128;77,145;90,87;109,69;109,116;90,99;109,116;90,145;109,128;142,87;122,69;142,87;122,116;142,99;142,145;122,128;142,145;109,23;122,0;135,23;45,34;32,11;57,11;45,34" o:connectangles="0,0,0,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t"/>
                        <v:textbox>
                          <w:txbxContent>
                            <w:p w14:paraId="00DD14F0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  <v:shape id="文本框 6" o:spid="_x0000_s1026" o:spt="202" type="#_x0000_t202" style="position:absolute;left:1723;top:2503;height:474;width:2504;" filled="f" stroked="f" coordsize="21600,21600" o:gfxdata="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9k1SC2AAAA2gAAAA8A&#10;AAAAAAAAAQAgAAAAIgAAAGRycy9kb3ducmV2LnhtbFBLAQIUABQAAAAIAIdO4kAzLwWeOwAAADkA&#10;AAAQAAAAAAAAAAEAIAAAAAUBAABkcnMvc2hhcGV4bWwueG1sUEsFBgAAAAAGAAYAWwEAAK8DAAAA&#10;AA=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 w14:paraId="66C5457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ascii="汉仪旗黑-60简" w:hAnsi="汉仪旗黑-60简" w:eastAsia="汉仪旗黑-60简" w:cs="汉仪旗黑-60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生日：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20XX.1.1</w:t>
                            </w:r>
                          </w:p>
                        </w:txbxContent>
                      </v:textbox>
                    </v:shape>
                  </v:group>
                  <v:group id="组合 31" o:spid="_x0000_s1026" o:spt="203" style="position:absolute;left:6693;top:3150;height:474;width:2792;" coordorigin="1435,3211" coordsize="2792,47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20" o:spid="_x0000_s1026" o:spt="203" style="position:absolute;left:1435;top:3273;height:340;width:340;" coordorigin="9420,7027" coordsize="396,396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_x0000_s1026" o:spid="_x0000_s1026" o:spt="3" type="#_x0000_t3" style="position:absolute;left:9420;top:7027;height:397;width:397;v-text-anchor:middle;" fillcolor="#595959 [2109]" filled="t" stroked="f" coordsize="21600,21600" o:gfxdata="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mOA3+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Freeform 81" o:spid="_x0000_s1026" o:spt="100" style="position:absolute;left:9535;top:7127;height:198;width:168;" fillcolor="#FFFFFF [3212]" filled="t" stroked="f" coordsize="2052,2603" o:gfxdata="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eytG8AAAA&#10;3AAAAA8AAAAAAAAAAQAgAAAAIgAAAGRycy9kb3ducmV2LnhtbFBLAQIUABQAAAAIAIdO4kAzLwWe&#10;OwAAADkAAAAQAAAAAAAAAAEAIAAAAAsBAABkcnMvc2hhcGV4bWwueG1sUEsFBgAAAAAGAAYAWwEA&#10;ALUDAAAAAA==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        <v:path o:connectlocs="84,0;0,77;65,187;102,186;168,77;84,0;84,111;45,75;84,39;122,75;84,111" o:connectangles="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</v:group>
                    <v:shape id="文本框 6" o:spid="_x0000_s1026" o:spt="202" type="#_x0000_t202" style="position:absolute;left:1723;top:3211;height:474;width:2504;" filled="f" stroked="f" coordsize="21600,21600" o:gfxdata="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NgjlCtAAAANsAAAAPAAAA&#10;AAAAAAEAIAAAACIAAABkcnMvZG93bnJldi54bWxQSwECFAAUAAAACACHTuJAMy8FnjsAAAA5AAAA&#10;EAAAAAAAAAABACAAAAADAQAAZHJzL3NoYXBleG1sLnhtbFBLBQYAAAAABgAGAFsBAACtAwAAAAA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 w14:paraId="23A937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现居：广东广州</w:t>
                            </w:r>
                          </w:p>
                        </w:txbxContent>
                      </v:textbox>
                    </v:shape>
                  </v:group>
                  <v:group id="组合 34" o:spid="_x0000_s1026" o:spt="203" style="position:absolute;left:10293;top:2402;height:1222;width:3676;" coordorigin="5674,3919" coordsize="3676,1222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32" o:spid="_x0000_s1026" o:spt="203" style="position:absolute;left:5674;top:3919;height:454;width:3676;" coordorigin="1435,3919" coordsize="3676,454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组合 22" o:spid="_x0000_s1026" o:spt="203" style="position:absolute;left:1435;top:3986;height:340;width:340;" coordorigin="10377,6078" coordsize="396,396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椭圆 15" o:spid="_x0000_s1026" o:spt="3" type="#_x0000_t3" style="position:absolute;left:10377;top:6078;height:397;width:397;v-text-anchor:middle;" fillcolor="#595959 [2109]" filled="t" stroked="f" coordsize="21600,21600" o:gfxdata="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rmxZugAAANsA&#10;AAAPAAAAAAAAAAEAIAAAACIAAABkcnMvZG93bnJldi54bWxQSwECFAAUAAAACACHTuJAMy8FnjsA&#10;AAA5AAAAEAAAAAAAAAABACAAAAAJAQAAZHJzL3NoYXBleG1sLnhtbFBLBQYAAAAABgAGAFsBAACz&#10;AwAAAAA=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shape id="任意多边形 3" o:spid="_x0000_s1026" o:spt="100" style="position:absolute;left:10478;top:6204;height:146;width:195;" fillcolor="#FFFFFF [3212]" filled="t" stroked="f" coordsize="529316,401026" o:gfxdata="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HeF9vQAA&#10;ANwAAAAPAAAAAAAAAAEAIAAAACIAAABkcnMvZG93bnJldi54bWxQSwECFAAUAAAACACHTuJAMy8F&#10;njsAAAA5AAAAEAAAAAAAAAABACAAAAAMAQAAZHJzL3NoYXBleG1sLnhtbFBLBQYAAAAABgAGAFsB&#10;AAC2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        <v:path textboxrect="0,0,529316,401026" o:connectlocs="296091,148867;286427,157960;374942,241238;376272,243252;396413,243252;130628,148867;30306,243252;50447,243252;51776,241238;140292,157960;37365,60913;179607,194738;212426,207528;213360,207443;247112,194738;389355,60913;370025,60913;242580,180816;213360,191815;212552,191888;184139,180816;56694,60913;74179,0;352540,0;426720,69790;426720,234374;352540,304165;74179,304165;0,234374;0,69790;74179,0" o:connectangles="0,0,0,0,0,0,0,0,0,0,0,0,0,0,0,0,0,0,0,0,0,0,0,0,0,0,0,0,0,0,0"/>
                          <v:fill on="t" focussize="0,0"/>
                          <v:stroke on="f" weight="2pt"/>
                          <v:imagedata o:title=""/>
                          <o:lock v:ext="edit" aspectratio="f"/>
                          <v:textbox>
                            <w:txbxContent>
                              <w:p w14:paraId="186C2F6D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shape id="文本框 13" o:spid="_x0000_s1026" o:spt="202" type="#_x0000_t202" style="position:absolute;left:1723;top:3919;height:454;width:3388;" filled="f" stroked="f" coordsize="21600,21600" o:gfxdata="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iQ3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 w14:paraId="7220E18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邮箱：kingsoft@docer.cn</w:t>
                              </w:r>
                            </w:p>
                          </w:txbxContent>
                        </v:textbox>
                      </v:shape>
                    </v:group>
                    <v:group id="组合 33" o:spid="_x0000_s1026" o:spt="203" style="position:absolute;left:5674;top:4667;height:474;width:3446;" coordorigin="1435,4667" coordsize="3446,474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  <o:lock v:ext="edit" aspectratio="f"/>
                      <v:group id="组合 23" o:spid="_x0000_s1026" o:spt="203" style="position:absolute;left:1435;top:4734;height:340;width:340;" coordorigin="9477,6326" coordsize="396,396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椭圆 18" o:spid="_x0000_s1026" o:spt="3" type="#_x0000_t3" style="position:absolute;left:9477;top:6326;height:397;width:397;v-text-anchor:middle;" fillcolor="#595959 [2109]" filled="t" stroked="f" coordsize="21600,21600" o:gfxdata="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2VRq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shape id="任意多边形 5" o:spid="_x0000_s1026" o:spt="100" style="position:absolute;left:9603;top:6403;height:243;width:146;" fillcolor="#FFFFFF [3212]" filled="t" stroked="f" coordsize="3056,5968" o:gfxdata="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9W/W/&#10;AAAA3AAAAA8AAAAAAAAAAQAgAAAAIgAAAGRycy9kb3ducmV2LnhtbFBLAQIUABQAAAAIAIdO4kAz&#10;LwWeOwAAADkAAAAQAAAAAAAAAAEAIAAAAA4BAABkcnMvc2hhcGV4bWwueG1sUEsFBgAAAAAGAAYA&#10;WwEAALg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      <v:path o:connectlocs="67659058,2437756;62366035,0;56670267,2970058;24192761,19333691;12254556,22892143;3682138,31270105;28767,42870320;1524672,150914623;8342278,160749569;19129787,166437580;66249545,166941968;77641079,162290646;85350565,153156190;87910775,44131201;86098518,35080752;80575265,26842975;72204219,21295062;17461367,45420085;19618833,41105051;23531111,38247000;60381083,37462504;65242686,38695384;68867289,41861545;70564476,46428772;70132965,78679564;67601523,82770494;63430429,85236253;26436529,85628545;21805066,83975371;18496904,80472835;17259996,75709505;20481856,102132187;35210319,100815214;38058203,102132187;38921225,114993283;36965131,117795242;22236577,118047436;19820205,115693773;48586805,103000777;51233317,100871306;65904336,101431697;67543988,104429758;66479684,117178758;52010037,118215536;48960781,116646456;19676368,130236044;21574927,127434086;36303481,127181892;38748621,129563557;38460947,142564751;35584296,144414026;20999669,143601440;19647601,130628336;49392293,128106485;63861850,127041794;66939873,128610873;67486453,141556063;65300220,144133830;50542899,144133830;48385433,141556063" o:connectangles="0,0,0,0,0,0,0,0,0,0,0,0,0,0,0,0,0,0,0,0,0,0,0,0,0,0,0,0,0,0,0,0,0,0,0,0,0,0,0,0,0,0,0,0,0,0,0,0,0,0,0,0,0,0,0,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</v:group>
                      <v:shape id="文本框 13" o:spid="_x0000_s1026" o:spt="202" type="#_x0000_t202" style="position:absolute;left:1723;top:4667;height:474;width:3158;" filled="f" stroked="f" coordsize="21600,21600" o:gfxdata="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o/pJw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 w14:paraId="59A19D3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textAlignment w:val="auto"/>
                                <w:rPr>
                                  <w:rFonts w:hint="default" w:ascii="汉仪旗黑-60简" w:hAnsi="汉仪旗黑-60简" w:eastAsia="汉仪旗黑-60简" w:cs="汉仪旗黑-60简"/>
                                  <w:color w:val="000000" w:themeColor="text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电话：138-0000-0001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88290" cy="10692130"/>
                <wp:effectExtent l="0" t="0" r="16510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375" y="248920"/>
                          <a:ext cx="288290" cy="106921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1.9pt;width:22.7pt;z-index:251659264;v-text-anchor:middle;mso-width-relative:page;mso-height-relative:page;" fillcolor="#595959 [2109]" filled="t" stroked="f" coordsize="21600,21600" o:gfxdata="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7pw&#10;qtwAAAAPAQAADwAAAAAAAAABACAAAAAiAAAAZHJzL2Rvd25yZXYueG1sUEsBAhQAFAAAAAgAh07i&#10;QF10oFOQAgAADwUAAA4AAAAAAAAAAQAgAAAAKwEAAGRycy9lMm9Eb2MueG1sUEsFBgAAAAAGAAYA&#10;WQEAAC0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524FF661">
      <w:pPr>
        <w:rPr>
          <w:rFonts w:hint="eastAsia"/>
          <w:lang w:val="en-US" w:eastAsia="zh-CN"/>
        </w:rPr>
      </w:pPr>
    </w:p>
    <w:p w14:paraId="3F6270E7">
      <w:pPr>
        <w:rPr>
          <w:rFonts w:hint="eastAsia"/>
          <w:lang w:val="en-US" w:eastAsia="zh-CN"/>
        </w:rPr>
      </w:pPr>
    </w:p>
    <w:p w14:paraId="4BC15FFE">
      <w:pPr>
        <w:rPr>
          <w:rFonts w:hint="eastAsia"/>
          <w:lang w:val="en-US" w:eastAsia="zh-CN"/>
        </w:rPr>
      </w:pPr>
    </w:p>
    <w:p w14:paraId="7D195587">
      <w:pPr>
        <w:rPr>
          <w:rFonts w:hint="eastAsia"/>
          <w:lang w:val="en-US" w:eastAsia="zh-CN"/>
        </w:rPr>
      </w:pPr>
    </w:p>
    <w:p w14:paraId="77E2F1FB">
      <w:pPr>
        <w:rPr>
          <w:rFonts w:hint="eastAsia"/>
          <w:lang w:val="en-US" w:eastAsia="zh-CN"/>
        </w:rPr>
      </w:pPr>
    </w:p>
    <w:p w14:paraId="0F9D2C86">
      <w:pPr>
        <w:rPr>
          <w:rFonts w:hint="eastAsia"/>
          <w:lang w:val="en-US" w:eastAsia="zh-CN"/>
        </w:rPr>
      </w:pPr>
    </w:p>
    <w:p w14:paraId="3B13D07E">
      <w:pPr>
        <w:rPr>
          <w:rFonts w:hint="eastAsia"/>
          <w:lang w:val="en-US" w:eastAsia="zh-CN"/>
        </w:rPr>
      </w:pPr>
    </w:p>
    <w:p w14:paraId="177B037D">
      <w:pPr>
        <w:rPr>
          <w:rFonts w:hint="eastAsia"/>
          <w:lang w:val="en-US" w:eastAsia="zh-CN"/>
        </w:rPr>
      </w:pPr>
    </w:p>
    <w:p w14:paraId="4F4A3046">
      <w:pPr>
        <w:rPr>
          <w:rFonts w:hint="eastAsia"/>
          <w:lang w:val="en-US" w:eastAsia="zh-CN"/>
        </w:rPr>
      </w:pPr>
    </w:p>
    <w:p w14:paraId="27200BCE">
      <w:pPr>
        <w:rPr>
          <w:rFonts w:hint="eastAsia"/>
          <w:lang w:val="en-US" w:eastAsia="zh-CN"/>
        </w:rPr>
      </w:pPr>
    </w:p>
    <w:p w14:paraId="4DB5B309">
      <w:pPr>
        <w:rPr>
          <w:rFonts w:hint="eastAsia"/>
          <w:lang w:val="en-US" w:eastAsia="zh-CN"/>
        </w:rPr>
      </w:pPr>
    </w:p>
    <w:p w14:paraId="4EF0DE92">
      <w:pPr>
        <w:rPr>
          <w:rFonts w:hint="eastAsia"/>
          <w:lang w:val="en-US" w:eastAsia="zh-CN"/>
        </w:rPr>
      </w:pPr>
    </w:p>
    <w:p w14:paraId="756F454F">
      <w:pPr>
        <w:rPr>
          <w:rFonts w:hint="eastAsia"/>
          <w:lang w:val="en-US" w:eastAsia="zh-CN"/>
        </w:rPr>
      </w:pPr>
    </w:p>
    <w:p w14:paraId="78D7C085">
      <w:pPr>
        <w:rPr>
          <w:rFonts w:hint="eastAsia"/>
          <w:lang w:val="en-US" w:eastAsia="zh-CN"/>
        </w:rPr>
      </w:pPr>
    </w:p>
    <w:p w14:paraId="5071460A">
      <w:pPr>
        <w:rPr>
          <w:rFonts w:hint="eastAsia"/>
          <w:lang w:val="en-US" w:eastAsia="zh-CN"/>
        </w:rPr>
      </w:pPr>
    </w:p>
    <w:p w14:paraId="052E9224">
      <w:pPr>
        <w:rPr>
          <w:rFonts w:hint="eastAsia"/>
          <w:lang w:val="en-US" w:eastAsia="zh-CN"/>
        </w:rPr>
      </w:pPr>
    </w:p>
    <w:p w14:paraId="7A82C1FA">
      <w:pPr>
        <w:rPr>
          <w:rFonts w:hint="eastAsia"/>
          <w:lang w:val="en-US" w:eastAsia="zh-CN"/>
        </w:rPr>
      </w:pPr>
    </w:p>
    <w:p w14:paraId="2061998A">
      <w:pPr>
        <w:rPr>
          <w:rFonts w:hint="eastAsia"/>
          <w:lang w:val="en-US" w:eastAsia="zh-CN"/>
        </w:rPr>
      </w:pPr>
    </w:p>
    <w:p w14:paraId="331450A6">
      <w:pPr>
        <w:rPr>
          <w:rFonts w:hint="eastAsia"/>
          <w:lang w:val="en-US" w:eastAsia="zh-CN"/>
        </w:rPr>
      </w:pPr>
    </w:p>
    <w:p w14:paraId="222562A6">
      <w:pPr>
        <w:rPr>
          <w:rFonts w:hint="eastAsia"/>
          <w:lang w:val="en-US" w:eastAsia="zh-CN"/>
        </w:rPr>
      </w:pPr>
    </w:p>
    <w:p w14:paraId="075B3037">
      <w:pPr>
        <w:rPr>
          <w:rFonts w:hint="eastAsia"/>
          <w:lang w:val="en-US" w:eastAsia="zh-CN"/>
        </w:rPr>
      </w:pPr>
    </w:p>
    <w:p w14:paraId="709BD976">
      <w:pPr>
        <w:rPr>
          <w:rFonts w:hint="eastAsia"/>
          <w:lang w:val="en-US" w:eastAsia="zh-CN"/>
        </w:rPr>
      </w:pPr>
    </w:p>
    <w:p w14:paraId="7049181E">
      <w:pPr>
        <w:rPr>
          <w:rFonts w:hint="eastAsia"/>
          <w:lang w:val="en-US" w:eastAsia="zh-CN"/>
        </w:rPr>
      </w:pPr>
    </w:p>
    <w:p w14:paraId="2C049904">
      <w:pPr>
        <w:rPr>
          <w:rFonts w:hint="eastAsia"/>
          <w:lang w:val="en-US" w:eastAsia="zh-CN"/>
        </w:rPr>
      </w:pPr>
    </w:p>
    <w:p w14:paraId="2EDE7E38">
      <w:pPr>
        <w:rPr>
          <w:rFonts w:hint="eastAsia"/>
          <w:lang w:val="en-US" w:eastAsia="zh-CN"/>
        </w:rPr>
      </w:pPr>
    </w:p>
    <w:p w14:paraId="67311538">
      <w:pPr>
        <w:rPr>
          <w:rFonts w:hint="eastAsia"/>
          <w:lang w:val="en-US" w:eastAsia="zh-CN"/>
        </w:rPr>
      </w:pPr>
    </w:p>
    <w:p w14:paraId="3C5AB020">
      <w:pPr>
        <w:rPr>
          <w:rFonts w:hint="eastAsia"/>
          <w:lang w:val="en-US" w:eastAsia="zh-CN"/>
        </w:rPr>
      </w:pPr>
    </w:p>
    <w:p w14:paraId="66CABC01">
      <w:pPr>
        <w:rPr>
          <w:rFonts w:hint="eastAsia"/>
          <w:lang w:val="en-US" w:eastAsia="zh-CN"/>
        </w:rPr>
      </w:pPr>
    </w:p>
    <w:p w14:paraId="791026D2">
      <w:pPr>
        <w:rPr>
          <w:rFonts w:hint="eastAsia"/>
          <w:lang w:val="en-US" w:eastAsia="zh-CN"/>
        </w:rPr>
      </w:pPr>
    </w:p>
    <w:p w14:paraId="7D9E2365">
      <w:pPr>
        <w:rPr>
          <w:rFonts w:hint="eastAsia"/>
          <w:lang w:val="en-US" w:eastAsia="zh-CN"/>
        </w:rPr>
      </w:pPr>
    </w:p>
    <w:p w14:paraId="6026D4DA">
      <w:pPr>
        <w:rPr>
          <w:rFonts w:hint="eastAsia"/>
          <w:lang w:val="en-US" w:eastAsia="zh-CN"/>
        </w:rPr>
      </w:pPr>
    </w:p>
    <w:p w14:paraId="5712506C">
      <w:pPr>
        <w:rPr>
          <w:rFonts w:hint="eastAsia"/>
          <w:lang w:val="en-US" w:eastAsia="zh-CN"/>
        </w:rPr>
      </w:pPr>
    </w:p>
    <w:p w14:paraId="5B52C942">
      <w:pPr>
        <w:rPr>
          <w:rFonts w:hint="eastAsia"/>
          <w:lang w:val="en-US" w:eastAsia="zh-CN"/>
        </w:rPr>
      </w:pPr>
    </w:p>
    <w:p w14:paraId="54415BC5">
      <w:pPr>
        <w:rPr>
          <w:rFonts w:hint="eastAsia"/>
          <w:lang w:val="en-US" w:eastAsia="zh-CN"/>
        </w:rPr>
      </w:pPr>
    </w:p>
    <w:p w14:paraId="1504B250">
      <w:pPr>
        <w:rPr>
          <w:rFonts w:hint="eastAsia"/>
          <w:lang w:val="en-US" w:eastAsia="zh-CN"/>
        </w:rPr>
      </w:pPr>
    </w:p>
    <w:p w14:paraId="3C73DE6D">
      <w:pPr>
        <w:rPr>
          <w:rFonts w:hint="eastAsia"/>
          <w:lang w:val="en-US" w:eastAsia="zh-CN"/>
        </w:rPr>
      </w:pPr>
    </w:p>
    <w:p w14:paraId="76FB731C">
      <w:pPr>
        <w:rPr>
          <w:rFonts w:hint="eastAsia"/>
          <w:lang w:val="en-US" w:eastAsia="zh-CN"/>
        </w:rPr>
      </w:pPr>
    </w:p>
    <w:p w14:paraId="15130FB6">
      <w:pPr>
        <w:rPr>
          <w:rFonts w:hint="eastAsia"/>
          <w:lang w:val="en-US" w:eastAsia="zh-CN"/>
        </w:rPr>
      </w:pPr>
    </w:p>
    <w:p w14:paraId="51145DDF">
      <w:pPr>
        <w:rPr>
          <w:rFonts w:hint="eastAsia"/>
          <w:lang w:val="en-US" w:eastAsia="zh-CN"/>
        </w:rPr>
      </w:pPr>
    </w:p>
    <w:p w14:paraId="69476353">
      <w:pPr>
        <w:rPr>
          <w:rFonts w:hint="eastAsia"/>
          <w:lang w:val="en-US" w:eastAsia="zh-CN"/>
        </w:rPr>
      </w:pPr>
    </w:p>
    <w:p w14:paraId="276932B6">
      <w:pPr>
        <w:rPr>
          <w:rFonts w:hint="eastAsia"/>
          <w:lang w:val="en-US" w:eastAsia="zh-CN"/>
        </w:rPr>
      </w:pPr>
    </w:p>
    <w:p w14:paraId="3D7713CE">
      <w:pPr>
        <w:rPr>
          <w:rFonts w:hint="eastAsia"/>
          <w:lang w:val="en-US" w:eastAsia="zh-CN"/>
        </w:rPr>
      </w:pPr>
    </w:p>
    <w:p w14:paraId="7D196514">
      <w:pPr>
        <w:rPr>
          <w:rFonts w:hint="eastAsia"/>
          <w:lang w:val="en-US" w:eastAsia="zh-CN"/>
        </w:rPr>
      </w:pPr>
    </w:p>
    <w:p w14:paraId="22A798E4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-297180</wp:posOffset>
                </wp:positionV>
                <wp:extent cx="7228840" cy="9157970"/>
                <wp:effectExtent l="0" t="0" r="10160" b="508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8840" cy="9157970"/>
                          <a:chOff x="18996" y="1255"/>
                          <a:chExt cx="11384" cy="14422"/>
                        </a:xfrm>
                      </wpg:grpSpPr>
                      <wpg:grpSp>
                        <wpg:cNvPr id="22" name="组合 87"/>
                        <wpg:cNvGrpSpPr/>
                        <wpg:grpSpPr>
                          <a:xfrm>
                            <a:off x="18996" y="1255"/>
                            <a:ext cx="11384" cy="14422"/>
                            <a:chOff x="15899" y="1281"/>
                            <a:chExt cx="11384" cy="14422"/>
                          </a:xfrm>
                        </wpg:grpSpPr>
                        <wps:wsp>
                          <wps:cNvPr id="88" name="直接连接符 56"/>
                          <wps:cNvCnPr/>
                          <wps:spPr>
                            <a:xfrm>
                              <a:off x="21764" y="3838"/>
                              <a:ext cx="0" cy="118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9" name="组合 32"/>
                          <wpg:cNvGrpSpPr/>
                          <wpg:grpSpPr>
                            <a:xfrm rot="0">
                              <a:off x="16870" y="6337"/>
                              <a:ext cx="4332" cy="1486"/>
                              <a:chOff x="11008" y="5362"/>
                              <a:chExt cx="4844" cy="1486"/>
                            </a:xfrm>
                          </wpg:grpSpPr>
                          <wps:wsp>
                            <wps:cNvPr id="90" name="直接连接符 24"/>
                            <wps:cNvCnPr/>
                            <wps:spPr>
                              <a:xfrm>
                                <a:off x="11008" y="5362"/>
                                <a:ext cx="4819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直接连接符 53"/>
                            <wps:cNvCnPr/>
                            <wps:spPr>
                              <a:xfrm>
                                <a:off x="11033" y="6848"/>
                                <a:ext cx="4819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92" name="组合 34"/>
                          <wpg:cNvGrpSpPr/>
                          <wpg:grpSpPr>
                            <a:xfrm rot="0">
                              <a:off x="16710" y="3753"/>
                              <a:ext cx="3137" cy="4042"/>
                              <a:chOff x="10848" y="2841"/>
                              <a:chExt cx="3137" cy="4042"/>
                            </a:xfrm>
                          </wpg:grpSpPr>
                          <wps:wsp>
                            <wps:cNvPr id="58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1CA5BA2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23"/>
                            <wps:cNvSpPr txBox="1"/>
                            <wps:spPr>
                              <a:xfrm>
                                <a:off x="10848" y="4703"/>
                                <a:ext cx="3052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C04E622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default" w:eastAsiaTheme="minorEastAsia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95" name="组合 57"/>
                            <wpg:cNvGrpSpPr/>
                            <wpg:grpSpPr>
                              <a:xfrm rot="0">
                                <a:off x="10850" y="2841"/>
                                <a:ext cx="3135" cy="1392"/>
                                <a:chOff x="1166" y="2173"/>
                                <a:chExt cx="3135" cy="1392"/>
                              </a:xfrm>
                            </wpg:grpSpPr>
                            <wps:wsp>
                              <wps:cNvPr id="96" name="文本框 16"/>
                              <wps:cNvSpPr txBox="1"/>
                              <wps:spPr>
                                <a:xfrm>
                                  <a:off x="1166" y="2173"/>
                                  <a:ext cx="1506" cy="139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5D822AD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97" name="文本框 18"/>
                              <wps:cNvSpPr txBox="1"/>
                              <wps:spPr>
                                <a:xfrm>
                                  <a:off x="2015" y="2524"/>
                                  <a:ext cx="2286" cy="76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CF67B44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98" name="文本框 48"/>
                            <wps:cNvSpPr txBox="1"/>
                            <wps:spPr>
                              <a:xfrm>
                                <a:off x="10915" y="5767"/>
                                <a:ext cx="2288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3CBA14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9" name="文本框 52"/>
                            <wps:cNvSpPr txBox="1"/>
                            <wps:spPr>
                              <a:xfrm>
                                <a:off x="10848" y="6115"/>
                                <a:ext cx="2303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A98040A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default" w:eastAsiaTheme="minorEastAsia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04" name="组合 102"/>
                          <wpg:cNvGrpSpPr/>
                          <wpg:grpSpPr>
                            <a:xfrm rot="0">
                              <a:off x="15899" y="1281"/>
                              <a:ext cx="6797" cy="1331"/>
                              <a:chOff x="0" y="731"/>
                              <a:chExt cx="6797" cy="1331"/>
                            </a:xfrm>
                          </wpg:grpSpPr>
                          <wps:wsp>
                            <wps:cNvPr id="109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0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F123C4F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1" name="文本框 13"/>
                            <wps:cNvSpPr txBox="1"/>
                            <wps:spPr>
                              <a:xfrm>
                                <a:off x="74" y="1606"/>
                                <a:ext cx="5913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1E1FDDF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63" name="组合 89"/>
                          <wpg:cNvGrpSpPr/>
                          <wpg:grpSpPr>
                            <a:xfrm rot="0">
                              <a:off x="22331" y="3745"/>
                              <a:ext cx="3924" cy="1392"/>
                              <a:chOff x="1213" y="2210"/>
                              <a:chExt cx="3924" cy="1392"/>
                            </a:xfrm>
                          </wpg:grpSpPr>
                          <wps:wsp>
                            <wps:cNvPr id="73" name="文本框 90"/>
                            <wps:cNvSpPr txBox="1"/>
                            <wps:spPr>
                              <a:xfrm>
                                <a:off x="1213" y="2210"/>
                                <a:ext cx="1555" cy="1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DDD2527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4" name="文本框 91"/>
                            <wps:cNvSpPr txBox="1"/>
                            <wps:spPr>
                              <a:xfrm>
                                <a:off x="2236" y="2569"/>
                                <a:ext cx="2901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75AA42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6" name="文本框 68"/>
                          <wps:cNvSpPr txBox="1"/>
                          <wps:spPr>
                            <a:xfrm>
                              <a:off x="22335" y="5192"/>
                              <a:ext cx="4593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A7E3409"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 w14:paraId="70039AD7"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117" name="组合 4"/>
                          <wpg:cNvGrpSpPr/>
                          <wpg:grpSpPr>
                            <a:xfrm rot="0">
                              <a:off x="22325" y="5683"/>
                              <a:ext cx="4958" cy="6273"/>
                              <a:chOff x="6709" y="5353"/>
                              <a:chExt cx="4958" cy="6273"/>
                            </a:xfrm>
                          </wpg:grpSpPr>
                          <pic:pic xmlns:pic="http://schemas.openxmlformats.org/drawingml/2006/picture">
                            <pic:nvPicPr>
                              <pic:cNvPr id="118" name="图片 6" descr="WPS图片编辑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65" y="8780"/>
                                <a:ext cx="4421" cy="28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19" name="图片 5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54" y="6720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20" name="文本框 68"/>
                            <wps:cNvSpPr txBox="1"/>
                            <wps:spPr>
                              <a:xfrm>
                                <a:off x="6817" y="615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7E41523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1" name="文本框 68"/>
                            <wps:cNvSpPr txBox="1"/>
                            <wps:spPr>
                              <a:xfrm>
                                <a:off x="6817" y="7974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E52772B">
                                  <w:pPr>
                                    <w:pStyle w:val="2"/>
                                    <w:numPr>
                                      <w:ilvl w:val="0"/>
                                      <w:numId w:val="2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 w14:paraId="3BEAD706"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 w14:paraId="58BCFDC2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5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E0DABB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3" name="文本框 67"/>
                            <wps:cNvSpPr txBox="1"/>
                            <wps:spPr>
                              <a:xfrm>
                                <a:off x="6709" y="5353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6CEDFA7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24" name="组合 7"/>
                          <wpg:cNvGrpSpPr/>
                          <wpg:grpSpPr>
                            <a:xfrm rot="0">
                              <a:off x="22325" y="12168"/>
                              <a:ext cx="4701" cy="1783"/>
                              <a:chOff x="6709" y="5248"/>
                              <a:chExt cx="4701" cy="1783"/>
                            </a:xfrm>
                          </wpg:grpSpPr>
                          <wps:wsp>
                            <wps:cNvPr id="125" name="文本框 68"/>
                            <wps:cNvSpPr txBox="1"/>
                            <wps:spPr>
                              <a:xfrm>
                                <a:off x="6817" y="6464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6543D15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 w14:paraId="78CF94D9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6" name="文本框 68"/>
                            <wps:cNvSpPr txBox="1"/>
                            <wps:spPr>
                              <a:xfrm>
                                <a:off x="6817" y="6150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7D1EA3D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7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200AC1C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8" name="文本框 67"/>
                            <wps:cNvSpPr txBox="1"/>
                            <wps:spPr>
                              <a:xfrm>
                                <a:off x="6709" y="5248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BB6225C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30" name="文本框 55"/>
                          <wps:cNvSpPr txBox="1"/>
                          <wps:spPr>
                            <a:xfrm>
                              <a:off x="16597" y="8083"/>
                              <a:ext cx="4671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CCF440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0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 w14:paraId="16FA80E1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62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66" name="组合 61"/>
                        <wpg:cNvGrpSpPr/>
                        <wpg:grpSpPr>
                          <a:xfrm rot="0">
                            <a:off x="19831" y="10699"/>
                            <a:ext cx="3159" cy="1392"/>
                            <a:chOff x="1213" y="2210"/>
                            <a:chExt cx="3159" cy="1392"/>
                          </a:xfrm>
                        </wpg:grpSpPr>
                        <wps:wsp>
                          <wps:cNvPr id="67" name="文本框 62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F774ABC"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9" name="文本框 63"/>
                          <wps:cNvSpPr txBox="1"/>
                          <wps:spPr>
                            <a:xfrm>
                              <a:off x="2086" y="2539"/>
                              <a:ext cx="2286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EEFA28B"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</w:rPr>
                                  <w:t>素材说明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1" name="组合 77"/>
                        <wpg:cNvGrpSpPr/>
                        <wpg:grpSpPr>
                          <a:xfrm rot="0">
                            <a:off x="19896" y="12019"/>
                            <a:ext cx="4593" cy="1689"/>
                            <a:chOff x="7287" y="5903"/>
                            <a:chExt cx="4593" cy="1689"/>
                          </a:xfrm>
                        </wpg:grpSpPr>
                        <wps:wsp>
                          <wps:cNvPr id="72" name="文本框 74"/>
                          <wps:cNvSpPr txBox="1"/>
                          <wps:spPr>
                            <a:xfrm>
                              <a:off x="7287" y="5903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C24239"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0"/>
                                    <w:szCs w:val="20"/>
                                  </w:rPr>
                                  <w:t>素材：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4" name="文本框 76"/>
                          <wps:cNvSpPr txBox="1"/>
                          <wps:spPr>
                            <a:xfrm>
                              <a:off x="7287" y="6512"/>
                              <a:ext cx="4593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6CEEDE">
                                <w:pPr>
                                  <w:keepNext w:val="0"/>
                                  <w:keepLines w:val="0"/>
                                  <w:widowControl/>
                                  <w:suppressLineNumbers w:val="0"/>
                                  <w:jc w:val="left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:lang w:val="en-US" w:eastAsia="zh-CN" w:bidi="ar-SA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模板中使用的图标等来源于【稻壳素材】，仅限于个人学习、研究或欣赏目的使用，如需商用请您自行向版权方购买、获取商用版权。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-23.4pt;height:721.1pt;width:569.2pt;z-index:251671552;mso-width-relative:page;mso-height-relative:page;" coordorigin="18996,1255" coordsize="11384,14422" o:gfxdata="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ubPAAvwAAAKUB&#10;AAAZAAAAZHJzL19yZWxzL2Uyb0RvYy54bWwucmVsc72QwYrCMBCG7wv7DmHu27Q9LLKY9iKCV3Ef&#10;YEimabCZhCSKvr2BZUFB8OZxZvi//2PW48Uv4kwpu8AKuqYFQayDcWwV/B62XysQuSAbXAKTgitl&#10;GIfPj/WeFiw1lGcXs6gUzgrmUuKPlFnP5DE3IRLXyxSSx1LHZGVEfURLsm/bb5nuGTA8MMXOKEg7&#10;04M4XGNtfs0O0+Q0bYI+eeLypEI6X7srEJOlosCTcfi37JvIFuRzh+49Dt2/g3x47n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">
                <o:lock v:ext="edit" aspectratio="f"/>
                <v:group id="组合 87" o:spid="_x0000_s1026" o:spt="203" style="position:absolute;left:18996;top:1255;height:14422;width:11384;" coordorigin="15899,1281" coordsize="11384,14422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56" o:spid="_x0000_s1026" o:spt="20" style="position:absolute;left:21764;top:3838;height:11865;width:0;" filled="f" stroked="t" coordsize="21600,21600" o:gfxdata="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mbxK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group id="组合 32" o:spid="_x0000_s1026" o:spt="203" style="position:absolute;left:16870;top:6337;height:1486;width:4332;" coordorigin="11008,5362" coordsize="4844,1486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24" o:spid="_x0000_s1026" o:spt="20" style="position:absolute;left:11008;top:5362;height:0;width:4819;" filled="f" stroked="t" coordsize="21600,21600" o:gfxdata="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lr8b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222222 [3204]" opacity="5242f" miterlimit="8" joinstyle="miter"/>
                      <v:imagedata o:title=""/>
                      <o:lock v:ext="edit" aspectratio="f"/>
                    </v:line>
                    <v:line id="直接连接符 53" o:spid="_x0000_s1026" o:spt="20" style="position:absolute;left:11033;top:6848;height:0;width:4819;" filled="f" stroked="t" coordsize="21600,21600" o:gfxdata="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pDxh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miterlimit="8" joinstyle="miter"/>
                      <v:imagedata o:title=""/>
                      <o:lock v:ext="edit" aspectratio="f"/>
                    </v:line>
                  </v:group>
                  <v:group id="组合 34" o:spid="_x0000_s1026" o:spt="203" style="position:absolute;left:16710;top:3753;height:4042;width:3137;" coordorigin="10848,2841" coordsize="3137,4042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K68zML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5j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rrzMwtwAAANsAAAAP&#10;AAAAAAAAAAEAIAAAACIAAABkcnMvZG93bnJldi54bWxQSwECFAAUAAAACACHTuJAMy8FnjsAAAA5&#10;AAAAEAAAAAAAAAABACAAAAAGAQAAZHJzL3NoYXBleG1sLnhtbFBLBQYAAAAABgAGAFsBAACwAwAA&#10;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1CA5BA2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703;height:768;width:3052;" filled="f" stroked="f" coordsize="21600,21600" o:gfxdata="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YMW6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C04E622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default" w:eastAsiaTheme="minorEastAsia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  <w:lang w:val="en-US" w:eastAsia="zh-CN"/>
                              </w:rPr>
                              <w:t>汉仪旗黑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392;width:3135;" coordorigin="1166,2173" coordsize="3135,1392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16" o:spid="_x0000_s1026" o:spt="202" type="#_x0000_t202" style="position:absolute;left:1166;top:2173;height:1392;width:1506;" filled="f" stroked="f" coordsize="21600,21600" o:gfxdata="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YK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 w14:paraId="15D822AD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768;width:2286;" filled="f" stroked="f" coordsize="21600,21600" o:gfxdata="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Krxm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 w14:paraId="1CF67B44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  <v:shape id="文本框 48" o:spid="_x0000_s1026" o:spt="202" type="#_x0000_t202" style="position:absolute;left:10915;top:5767;height:456;width:2288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3CBA14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52" o:spid="_x0000_s1026" o:spt="202" type="#_x0000_t202" style="position:absolute;left:10848;top:6115;height:768;width:2303;" filled="f" stroked="f" coordsize="21600,21600" o:gfxdata="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me8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A98040A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default" w:eastAsiaTheme="minorEastAsia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  <w:lang w:val="en-US" w:eastAsia="zh-CN"/>
                              </w:rPr>
                              <w:t>汉仪旗黑</w:t>
                            </w:r>
                          </w:p>
                        </w:txbxContent>
                      </v:textbox>
                    </v:shape>
                  </v:group>
                  <v:group id="组合 102" o:spid="_x0000_s1026" o:spt="203" style="position:absolute;left:15899;top:1281;height:1331;width:6797;" coordorigin="0,731" coordsize="6797,1331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Zt4Jpb4AAADc&#10;AAAADwAAAGRycy9kb3ducmV2LnhtbEVPTWvCQBC9F/wPywi9FN2NB1ujq7SC6MkSK4K3MTtNQrOz&#10;IbuNml/fLRR6m8f7nMXqZmvRUesrxxqSsQJBnDtTcaHh+LEZvYDwAdlg7Zg03MnDajl4WGBq3JUz&#10;6g6hEDGEfYoayhCaVEqfl2TRj11DHLlP11oMEbaFNC1eY7it5USpqbRYcWwosaF1SfnX4dtq6C4J&#10;bi/v/dvpeX/uX58m2bavMq0fh4magwh0C//iP/fOxPlqBr/PxAv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4Jpb4A&#10;AADc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r9eOsL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wZd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9eOs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F123C4F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4vri0bsAAADb&#10;AAAADwAAAGRycy9kb3ducmV2LnhtbEWPwWrDMBBE74X8g9hCb43kQkNwo4TSpJBDL0mc+2JtLVNr&#10;ZaxN7Px9VSjkOMzMG2a1mUKnrjSkNrKFYm5AEdfRtdxYqE6fz0tQSZAddpHJwo0SbNazhxWWLo58&#10;oOtRGpUhnEq04EX6UutUewqY5rEnzt53HAJKlkOj3YBjhodOvxiz0AFbzgsee/rwVP8cL8GCiHsv&#10;btUupP15+tqO3tSvWFn79FiYN1BCk9zD/+29s7Ao4O9L/gF6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vri0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1E1FDDF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22331;top:3745;height:1392;width:3924;" coordorigin="1213,2210" coordsize="3924,1392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90" o:spid="_x0000_s1026" o:spt="202" type="#_x0000_t202" style="position:absolute;left:1213;top:2210;height:1392;width:1555;" filled="f" stroked="f" coordsize="21600,21600" o:gfxdata="UEsDBAoAAAAAAIdO4kAAAAAAAAAAAAAAAAAEAAAAZHJzL1BLAwQUAAAACACHTuJA+L1P4LwAAADb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vP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9T+C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6DDD2527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768;width:2901;" filled="f" stroked="f" coordsize="21600,21600" o:gfxdata="UEsDBAoAAAAAAIdO4kAAAAAAAAAAAAAAAAAEAAAAZHJzL1BLAwQUAAAACACHTuJA8o1BS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o1BS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E75AA42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22335;top:5192;height:469;width:4593;" filled="f" stroked="f" coordsize="21600,21600" o:gfxdata="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3KzX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A7E3409"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 w14:paraId="70039AD7"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4" o:spid="_x0000_s1026" o:spt="203" style="position:absolute;left:22325;top:5683;height:6273;width:4958;" coordorigin="6709,5353" coordsize="4958,6273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图片 6" o:spid="_x0000_s1026" o:spt="75" alt="WPS图片编辑3" type="#_x0000_t75" style="position:absolute;left:6965;top:8780;height:2846;width:4421;" filled="f" o:preferrelative="t" stroked="f" coordsize="21600,21600" o:gfxdata="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1vE&#10;ZsEAAADcAAAADwAAAAAAAAABACAAAAAiAAAAZHJzL2Rvd25yZXYueG1sUEsBAhQAFAAAAAgAh07i&#10;QDMvBZ47AAAAOQAAABAAAAAAAAAAAQAgAAAAEAEAAGRycy9zaGFwZXhtbC54bWxQSwUGAAAAAAYA&#10;BgBbAQAAugMAAAAA&#10;">
                      <v:fill on="f" focussize="0,0"/>
                      <v:stroke on="f"/>
                      <v:imagedata r:id="rId4" o:title=""/>
                      <o:lock v:ext="edit" aspectratio="t"/>
                    </v:shape>
                    <v:shape id="图片 5" o:spid="_x0000_s1026" o:spt="75" alt="WPS图片编辑1" type="#_x0000_t75" style="position:absolute;left:6954;top:6720;height:978;width:4614;" filled="f" o:preferrelative="t" stroked="f" coordsize="21600,21600" o:gfxdata="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J46q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5" o:title=""/>
                      <o:lock v:ext="edit" aspectratio="t"/>
                    </v:shape>
                    <v:shape id="文本框 68" o:spid="_x0000_s1026" o:spt="202" type="#_x0000_t202" style="position:absolute;left:6817;top:6150;height:735;width:4820;" filled="f" stroked="f" coordsize="21600,21600" o:gfxdata="UEsDBAoAAAAAAIdO4kAAAAAAAAAAAAAAAAAEAAAAZHJzL1BLAwQUAAAACACHTuJAYbtEDb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BV+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ED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7E41523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7974;height:810;width:4850;" filled="f" stroked="f" coordsize="21600,21600" o:gfxdata="UEsDBAoAAAAAAIdO4kAAAAAAAAAAAAAAAAAEAAAAZHJzL1BLAwQUAAAACACHTuJADvfhlr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HyX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34Za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E52772B"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 w14:paraId="3BEAD706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 w14:paraId="58BCFDC2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C8JWE70AAADb&#10;AAAADwAAAGRycy9kb3ducmV2LnhtbEWPQWvCQBSE70L/w/IKvZndlEZq6saDUvCkNLYFb4/sMwnN&#10;vg3Z1cR/7xYKPQ4z8w2zWk+2E1cafOtYQ5ooEMSVMy3XGj6P7/NXED4gG+wck4YbeVgXD7MV5saN&#10;/EHXMtQiQtjnqKEJoc+l9FVDFn3ieuLond1gMUQ51NIMOEa47eSzUgtpseW40GBPm4aqn/JiNXzt&#10;z6fvF3WotzbrRzcpyXYptX56TNUbiEBT+A//tXdGwyKD3y/xB8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wlYT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2E0DABB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353;height:456;width:1287;" filled="f" stroked="f" coordsize="21600,21600" o:gfxdata="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7Xdj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6CEDFA7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7" o:spid="_x0000_s1026" o:spt="203" style="position:absolute;left:22325;top:12168;height:1783;width:4701;" coordorigin="6709,5248" coordsize="4701,1783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68" o:spid="_x0000_s1026" o:spt="202" type="#_x0000_t202" style="position:absolute;left:6817;top:6464;height:567;width:4593;" filled="f" stroked="f" coordsize="21600,21600" o:gfxdata="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HM55W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6543D15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 w14:paraId="78CF94D9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6150;height:384;width:4593;" filled="f" stroked="f" coordsize="21600,21600" o:gfxdata="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eeeK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7D1EA3D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7lLcebwAAADc&#10;AAAADwAAAGRycy9kb3ducmV2LnhtbEVPS2vCQBC+C/6HZQRvZtegrY2uHloKPSm1rdDbkJ08MDsb&#10;stsk/fduoeBtPr7n7A6jbURPna8da1gmCgRx7kzNpYbPj9fFBoQPyAYbx6Thlzwc9tPJDjPjBn6n&#10;/hxKEUPYZ6ihCqHNpPR5RRZ94lriyBWusxgi7EppOhxiuG1kqtSDtFhzbKiwpeeK8uv5x2r4Ohbf&#10;l5U6lS923Q5uVJLtk9R6PluqLYhAY7iL/91vJs5PH+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S3Hm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200AC1C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248;height:456;width:1287;" filled="f" stroked="f" coordsize="21600,21600" o:gfxdata="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J5R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BB6225C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shape id="文本框 55" o:spid="_x0000_s1026" o:spt="202" type="#_x0000_t202" style="position:absolute;left:16597;top:8083;height:1080;width:4671;" filled="f" stroked="f" coordsize="21600,21600" o:gfxdata="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mf8m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1CCF440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0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 w14:paraId="16FA80E1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62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group id="组合 61" o:spid="_x0000_s1026" o:spt="203" style="position:absolute;left:19831;top:10699;height:1392;width:3159;" coordorigin="1213,2210" coordsize="3159,1392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62" o:spid="_x0000_s1026" o:spt="202" type="#_x0000_t202" style="position:absolute;left:1213;top:2210;height:1392;width:1555;" filled="f" stroked="f" coordsize="21600,21600" o:gfxdata="UEsDBAoAAAAAAIdO4kAAAAAAAAAAAAAAAAAEAAAAZHJzL1BLAwQUAAAACACHTuJAAl/fPr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XFC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/fP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F774ABC"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02</w:t>
                          </w:r>
                        </w:p>
                      </w:txbxContent>
                    </v:textbox>
                  </v:shape>
                  <v:shape id="文本框 63" o:spid="_x0000_s1026" o:spt="202" type="#_x0000_t202" style="position:absolute;left:2086;top:2539;height:768;width:2286;" filled="f" stroked="f" coordsize="21600,21600" o:gfxdata="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VeAq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EEFA28B"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</w:rPr>
                            <w:t>素材说明</w:t>
                          </w:r>
                        </w:p>
                      </w:txbxContent>
                    </v:textbox>
                  </v:shape>
                </v:group>
                <v:group id="组合 77" o:spid="_x0000_s1026" o:spt="203" style="position:absolute;left:19896;top:12019;height:1689;width:4593;" coordorigin="7287,5903" coordsize="4593,1689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74" o:spid="_x0000_s1026" o:spt="202" type="#_x0000_t202" style="position:absolute;left:7287;top:5903;height:456;width:1287;" filled="f" stroked="f" coordsize="21600,21600" o:gfxdata="UEsDBAoAAAAAAIdO4kAAAAAAAAAAAAAAAAAEAAAAZHJzL1BLAwQUAAAACACHTuJAl/Hqe7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/Hqe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9C24239"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0"/>
                              <w:szCs w:val="20"/>
                            </w:rPr>
                            <w:t>素材：</w:t>
                          </w:r>
                        </w:p>
                      </w:txbxContent>
                    </v:textbox>
                  </v:shape>
                  <v:shape id="文本框 76" o:spid="_x0000_s1026" o:spt="202" type="#_x0000_t202" style="position:absolute;left:7287;top:6512;height:1080;width:4593;" filled="f" stroked="f" coordsize="21600,21600" o:gfxdata="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U15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96CEEDE">
                          <w:pPr>
                            <w:keepNext w:val="0"/>
                            <w:keepLines w:val="0"/>
                            <w:widowControl/>
                            <w:suppressLineNumbers w:val="0"/>
                            <w:jc w:val="left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6"/>
                              <w:szCs w:val="16"/>
                              <w:lang w:val="en-US" w:eastAsia="zh-CN" w:bidi="ar-SA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模板中使用的图标等来源于【稻壳素材】，仅限于个人学习、研究或欣赏目的使用，如需商用请您自行向版权方购买、获取商用版权。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5272214-548E-41C7-9533-897CBB9CA9E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E892A24-0937-4891-B84F-70B56EBB0333}"/>
  </w:font>
  <w:font w:name="汉仪旗黑-60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3" w:fontKey="{CB145871-CCF7-4E18-B0EA-6C2F08F1BEB1}"/>
  </w:font>
  <w:font w:name="WPSEMBED1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32CC8"/>
    <w:multiLevelType w:val="singleLevel"/>
    <w:tmpl w:val="8E932C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DC6CE6"/>
    <w:rsid w:val="73DC6CE6"/>
    <w:rsid w:val="797B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Y\AppData\Roaming\kingsoft\office6\templates\download\8ffe1790-abe9-4ae8-8c7f-d208f7389299\&#29454;&#22836;&#39038;&#38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猎头顾问求职简历.docx</Template>
  <Pages>2</Pages>
  <Words>0</Words>
  <Characters>0</Characters>
  <Lines>0</Lines>
  <Paragraphs>0</Paragraphs>
  <TotalTime>1</TotalTime>
  <ScaleCrop>false</ScaleCrop>
  <LinksUpToDate>false</LinksUpToDate>
  <CharactersWithSpaces>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2026-06-29T10:06:00Z</dcterms:created>
  <dc:creator>黄铮</dc:creator>
  <cp:lastModifiedBy>黄铮</cp:lastModifiedBy>
  <dcterms:modified xsi:type="dcterms:W3CDTF">2026-06-29T10:07:46Z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9EE79C1291D44B0290CE66852A8769F9_11</vt:lpwstr>
  </property>
  <property fmtid="{D5CDD505-2E9C-101B-9397-08002B2CF9AE}" pid="4" name="KSOTemplateUUID">
    <vt:lpwstr>v1.0_mb_IkTh2hEI1VJmwUIOAFyMkw==</vt:lpwstr>
  </property>
  <property fmtid="{D5CDD505-2E9C-101B-9397-08002B2CF9AE}" pid="5" name="KSOTemplateDocerSaveRecord">
    <vt:lpwstr>eyJoZGlkIjoiZWNkNzhkMmIyMDMyZDk4MTQ5MmE2MTk3YzU3ODMyOWMiLCJ1c2VySWQiOiIyMTQ5Mzc5MDAifQ==</vt:lpwstr>
  </property>
</Properties>
</file>